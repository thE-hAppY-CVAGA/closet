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765B8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bookmarkStart w:id="0" w:name="OLE_LINK2"/>
      <w:bookmarkStart w:id="1" w:name="OLE_LINK3"/>
      <w:r w:rsidRPr="00AD686B">
        <w:rPr>
          <w:rFonts w:eastAsia="Times New Roman" w:cs="Times New Roman"/>
          <w:color w:val="000000"/>
          <w:sz w:val="28"/>
          <w:szCs w:val="28"/>
        </w:rPr>
        <w:t>Министерство науки и высшего образования Российской Федерации</w:t>
      </w:r>
    </w:p>
    <w:p w14:paraId="68D63C54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7DD53F5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высшего образования</w:t>
      </w:r>
    </w:p>
    <w:p w14:paraId="78EC3B8E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«Вятский государственный университет»</w:t>
      </w:r>
    </w:p>
    <w:p w14:paraId="19B5AB1A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Колледж ВятГУ</w:t>
      </w:r>
    </w:p>
    <w:p w14:paraId="6971C94D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4D448C67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9CB27CE" w14:textId="77777777" w:rsidR="00DC3ACD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61C2E240" w14:textId="77777777" w:rsidR="00CF0FB5" w:rsidRPr="00AD686B" w:rsidRDefault="00CF0FB5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0C6E97FB" w14:textId="77777777" w:rsidR="00CD462B" w:rsidRPr="00AD686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09C92CC9" w14:textId="77777777" w:rsidR="00CD462B" w:rsidRPr="00FA4341" w:rsidRDefault="00DC3AC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b/>
          <w:bCs/>
          <w:color w:val="000000"/>
          <w:sz w:val="28"/>
          <w:szCs w:val="28"/>
        </w:rPr>
      </w:pPr>
      <w:r w:rsidRPr="00FA4341">
        <w:rPr>
          <w:b/>
          <w:bCs/>
          <w:color w:val="000000"/>
          <w:sz w:val="28"/>
          <w:szCs w:val="28"/>
        </w:rPr>
        <w:t>Первичный анализ продукта</w:t>
      </w:r>
    </w:p>
    <w:p w14:paraId="05C7E221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color w:val="000000"/>
          <w:sz w:val="28"/>
          <w:szCs w:val="28"/>
        </w:rPr>
      </w:pPr>
    </w:p>
    <w:p w14:paraId="603ACDEC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4AFAD0F1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132E9135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7C85680E" w14:textId="77777777"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24F5DE11" w14:textId="77777777" w:rsidR="00CD462B" w:rsidRPr="00FA4341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 w:rsidRPr="00FA4341">
        <w:rPr>
          <w:color w:val="000000"/>
          <w:sz w:val="28"/>
          <w:szCs w:val="28"/>
        </w:rPr>
        <w:t>Выполнил: студент учебной группы</w:t>
      </w:r>
    </w:p>
    <w:p w14:paraId="07550B1F" w14:textId="77777777" w:rsidR="00CD462B" w:rsidRPr="00FA4341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 w:rsidRPr="00FA4341">
        <w:rPr>
          <w:color w:val="000000"/>
          <w:sz w:val="28"/>
          <w:szCs w:val="28"/>
        </w:rPr>
        <w:t>ИСПк-402-52-00</w:t>
      </w:r>
    </w:p>
    <w:p w14:paraId="649848AD" w14:textId="77777777" w:rsidR="00CD462B" w:rsidRPr="00FA4341" w:rsidRDefault="00CF0FB5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 w:rsidRPr="00FA4341">
        <w:rPr>
          <w:color w:val="000000"/>
          <w:sz w:val="28"/>
          <w:szCs w:val="28"/>
        </w:rPr>
        <w:t>Сибейкин И.А.</w:t>
      </w:r>
    </w:p>
    <w:p w14:paraId="4128F954" w14:textId="77777777" w:rsidR="00CD462B" w:rsidRPr="00FA4341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</w:p>
    <w:p w14:paraId="5BF1D53E" w14:textId="77777777" w:rsidR="00CD462B" w:rsidRPr="00FA4341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 w:rsidRPr="00FA4341">
        <w:rPr>
          <w:color w:val="000000"/>
          <w:sz w:val="28"/>
          <w:szCs w:val="28"/>
        </w:rPr>
        <w:t>Преподаватель:</w:t>
      </w:r>
    </w:p>
    <w:p w14:paraId="678EA189" w14:textId="77777777" w:rsidR="00CD462B" w:rsidRPr="00FA4341" w:rsidRDefault="00DC3ACD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 w:rsidRPr="00FA4341">
        <w:rPr>
          <w:color w:val="000000"/>
          <w:sz w:val="28"/>
          <w:szCs w:val="28"/>
        </w:rPr>
        <w:t>Долженкова М. Л.</w:t>
      </w:r>
    </w:p>
    <w:p w14:paraId="65D7E1D4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25FF72C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53E34AA8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51B3ED5D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7EA5FCEC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 w:cs="Times New Roman"/>
          <w:color w:val="000000"/>
          <w:sz w:val="28"/>
          <w:szCs w:val="28"/>
        </w:rPr>
      </w:pPr>
    </w:p>
    <w:p w14:paraId="40E4D867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Киров</w:t>
      </w:r>
    </w:p>
    <w:p w14:paraId="264ECC33" w14:textId="77777777" w:rsidR="00DC3ACD" w:rsidRDefault="00CD462B" w:rsidP="00CD462B">
      <w:pPr>
        <w:ind w:firstLine="0"/>
        <w:jc w:val="center"/>
        <w:rPr>
          <w:rFonts w:cs="Times New Roman"/>
          <w:sz w:val="28"/>
          <w:szCs w:val="28"/>
        </w:rPr>
      </w:pPr>
      <w:bookmarkStart w:id="2" w:name="_gjdgxs" w:colFirst="0" w:colLast="0"/>
      <w:bookmarkEnd w:id="2"/>
      <w:r w:rsidRPr="00AD686B">
        <w:rPr>
          <w:rFonts w:cs="Times New Roman"/>
          <w:color w:val="000000"/>
          <w:sz w:val="28"/>
          <w:szCs w:val="28"/>
        </w:rPr>
        <w:t>202</w:t>
      </w:r>
      <w:r w:rsidR="002627BF">
        <w:rPr>
          <w:rFonts w:cs="Times New Roman"/>
          <w:color w:val="000000"/>
          <w:sz w:val="28"/>
          <w:szCs w:val="28"/>
        </w:rPr>
        <w:t>6</w:t>
      </w:r>
      <w:bookmarkEnd w:id="0"/>
      <w:bookmarkEnd w:id="1"/>
    </w:p>
    <w:p w14:paraId="37FC7FC5" w14:textId="77777777" w:rsidR="00DC3ACD" w:rsidRDefault="00DC3ACD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br w:type="page"/>
      </w:r>
    </w:p>
    <w:p w14:paraId="6CBE67BB" w14:textId="77777777" w:rsidR="00CD462B" w:rsidRDefault="00DC3ACD" w:rsidP="00DC3ACD">
      <w:pPr>
        <w:pStyle w:val="1"/>
      </w:pPr>
      <w:r>
        <w:rPr>
          <w:color w:val="000000"/>
        </w:rPr>
        <w:lastRenderedPageBreak/>
        <w:t>Бизнес-проблема</w:t>
      </w:r>
    </w:p>
    <w:p w14:paraId="5F9E4F7E" w14:textId="77777777" w:rsidR="00CF0FB5" w:rsidRPr="00CF0FB5" w:rsidRDefault="00CF0FB5" w:rsidP="00CF0FB5">
      <w:r>
        <w:rPr>
          <w:color w:val="000000"/>
        </w:rPr>
        <w:t>У пользователя часто отсутствует удобный способ вести учёт своего гардероба. Одежда хранится без единой системы, из-за чего сложно быстро понять, какие вещи уже есть, что хорошо сочетается между собой и какие предметы используются редко. Подбор одежды на каждый день занимает дополнительное время, а покупки могут приводить к появлению похожих или ненужных вещей. Отсутствие анализа гардероба также затрудняет планирование образов и контроль состояния одежды.</w:t>
      </w:r>
    </w:p>
    <w:p w14:paraId="575C779A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rPr>
          <w:color w:val="000000"/>
        </w:rPr>
        <w:br w:type="page"/>
      </w:r>
    </w:p>
    <w:p w14:paraId="11653F31" w14:textId="77777777" w:rsidR="00DC3ACD" w:rsidRDefault="00DC3ACD" w:rsidP="00DC3ACD">
      <w:pPr>
        <w:pStyle w:val="1"/>
      </w:pPr>
      <w:r>
        <w:rPr>
          <w:color w:val="000000"/>
        </w:rPr>
        <w:lastRenderedPageBreak/>
        <w:t>Цель системы</w:t>
      </w:r>
    </w:p>
    <w:p w14:paraId="7435F205" w14:textId="77777777" w:rsidR="00CF0FB5" w:rsidRPr="00CF0FB5" w:rsidRDefault="00CF0FB5" w:rsidP="00CF0FB5">
      <w:r>
        <w:rPr>
          <w:color w:val="000000"/>
        </w:rPr>
        <w:t>Целью системы является создание цифрового инструмента для учёта, анализа и управления персональным гардеробом. Система должна помогать пользователю добавлять вещи, хранить информацию о них, составлять образы, находить подходящие сочетания и анализировать использование одежды, чтобы упростить повседневный выбор и сделать гардероб более организованным.</w:t>
      </w:r>
    </w:p>
    <w:p w14:paraId="5492A4FF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rPr>
          <w:color w:val="000000"/>
        </w:rPr>
        <w:br w:type="page"/>
      </w:r>
    </w:p>
    <w:p w14:paraId="18D0BC28" w14:textId="77777777" w:rsidR="00DC3ACD" w:rsidRDefault="00DC3ACD" w:rsidP="00DC3ACD">
      <w:pPr>
        <w:pStyle w:val="1"/>
      </w:pPr>
      <w:r>
        <w:rPr>
          <w:color w:val="000000"/>
        </w:rPr>
        <w:lastRenderedPageBreak/>
        <w:t>Стейкхолдеры</w:t>
      </w:r>
    </w:p>
    <w:p w14:paraId="1ACF0521" w14:textId="77777777" w:rsidR="005E4CAF" w:rsidRDefault="005E4CAF" w:rsidP="005E4CAF">
      <w:r>
        <w:rPr>
          <w:color w:val="000000"/>
        </w:rPr>
        <w:t>К основным стейкхолдерам системы анализа и управления персональным гардеробом относятся:</w:t>
      </w:r>
    </w:p>
    <w:p w14:paraId="1304781E" w14:textId="77777777" w:rsidR="00BE71F5" w:rsidRDefault="00010DFC" w:rsidP="00BE71F5">
      <w:pPr>
        <w:pStyle w:val="2"/>
      </w:pPr>
      <w:r>
        <w:rPr>
          <w:color w:val="000000"/>
        </w:rPr>
        <w:t>Владелец гардероба (пользователь)</w:t>
      </w:r>
    </w:p>
    <w:p w14:paraId="2D80C20F" w14:textId="77777777" w:rsidR="00010DFC" w:rsidRDefault="00010DFC" w:rsidP="00010DFC">
      <w:r>
        <w:rPr>
          <w:color w:val="000000"/>
        </w:rPr>
        <w:t>Основной пользователь системы, который добавляет свои вещи и использует функции анализа и управления гардеробом. Пользовательские истории:</w:t>
      </w:r>
    </w:p>
    <w:p w14:paraId="3FA184E7" w14:textId="77777777" w:rsidR="00010DFC" w:rsidRDefault="00010DFC" w:rsidP="00992618">
      <w:pPr>
        <w:pStyle w:val="a0"/>
        <w:numPr>
          <w:ilvl w:val="0"/>
          <w:numId w:val="6"/>
        </w:numPr>
        <w:ind w:left="0" w:firstLine="851"/>
      </w:pPr>
      <w:r>
        <w:rPr>
          <w:color w:val="000000"/>
        </w:rPr>
        <w:t>добавить новую вещь в гардероб с фотографией, названием и основной информацией;</w:t>
      </w:r>
    </w:p>
    <w:p w14:paraId="32746863" w14:textId="77777777" w:rsidR="00010DFC" w:rsidRDefault="00010DFC" w:rsidP="00992618">
      <w:pPr>
        <w:pStyle w:val="a0"/>
        <w:numPr>
          <w:ilvl w:val="0"/>
          <w:numId w:val="6"/>
        </w:numPr>
        <w:ind w:left="0" w:firstLine="851"/>
      </w:pPr>
      <w:r>
        <w:rPr>
          <w:color w:val="000000"/>
        </w:rPr>
        <w:t>указать категорию, цвет, сезон и стиль вещи, чтобы использовать эти данные при поиске и подборе;</w:t>
      </w:r>
    </w:p>
    <w:p w14:paraId="36D568F8" w14:textId="77777777" w:rsidR="00010DFC" w:rsidRDefault="00010DFC" w:rsidP="00992618">
      <w:pPr>
        <w:pStyle w:val="a0"/>
        <w:numPr>
          <w:ilvl w:val="0"/>
          <w:numId w:val="6"/>
        </w:numPr>
        <w:ind w:left="0" w:firstLine="851"/>
      </w:pPr>
      <w:r>
        <w:rPr>
          <w:color w:val="000000"/>
        </w:rPr>
        <w:t>изменить информацию о вещи или удалить её, если она больше не используется;</w:t>
      </w:r>
    </w:p>
    <w:p w14:paraId="3428C51E" w14:textId="77777777" w:rsidR="00010DFC" w:rsidRDefault="00010DFC" w:rsidP="00992618">
      <w:pPr>
        <w:pStyle w:val="a0"/>
        <w:numPr>
          <w:ilvl w:val="0"/>
          <w:numId w:val="6"/>
        </w:numPr>
        <w:ind w:left="0" w:firstLine="851"/>
      </w:pPr>
      <w:r>
        <w:rPr>
          <w:color w:val="000000"/>
        </w:rPr>
        <w:t>просматривать список всех вещей и быстро находить нужную одежду по фильтрам;</w:t>
      </w:r>
    </w:p>
    <w:p w14:paraId="1B1ECD44" w14:textId="77777777" w:rsidR="00010DFC" w:rsidRDefault="00010DFC" w:rsidP="00992618">
      <w:pPr>
        <w:pStyle w:val="a0"/>
        <w:numPr>
          <w:ilvl w:val="0"/>
          <w:numId w:val="6"/>
        </w:numPr>
        <w:ind w:left="0" w:firstLine="851"/>
      </w:pPr>
      <w:r>
        <w:rPr>
          <w:color w:val="000000"/>
        </w:rPr>
        <w:t>создавать образ из нескольких вещей, чтобы заранее подобрать комплект одежды;</w:t>
      </w:r>
    </w:p>
    <w:p w14:paraId="07B57A7B" w14:textId="77777777" w:rsidR="00010DFC" w:rsidRDefault="00010DFC" w:rsidP="00992618">
      <w:pPr>
        <w:pStyle w:val="a0"/>
        <w:numPr>
          <w:ilvl w:val="0"/>
          <w:numId w:val="6"/>
        </w:numPr>
        <w:ind w:left="0" w:firstLine="851"/>
      </w:pPr>
      <w:r>
        <w:rPr>
          <w:color w:val="000000"/>
        </w:rPr>
        <w:t>получать рекомендации по сочетанию вещей из собственного гардероба;</w:t>
      </w:r>
    </w:p>
    <w:p w14:paraId="58286CD1" w14:textId="77777777" w:rsidR="00010DFC" w:rsidRDefault="00010DFC" w:rsidP="00992618">
      <w:pPr>
        <w:pStyle w:val="a0"/>
        <w:numPr>
          <w:ilvl w:val="0"/>
          <w:numId w:val="6"/>
        </w:numPr>
        <w:ind w:left="0" w:firstLine="851"/>
      </w:pPr>
      <w:r>
        <w:rPr>
          <w:color w:val="000000"/>
        </w:rPr>
        <w:t>просматривать статистику использования одежды и определять вещи, которые используются редко.</w:t>
      </w:r>
    </w:p>
    <w:p w14:paraId="21E3673E" w14:textId="77777777" w:rsidR="00010DFC" w:rsidRDefault="00010DFC" w:rsidP="00010DFC">
      <w:pPr>
        <w:pStyle w:val="2"/>
      </w:pPr>
      <w:r>
        <w:rPr>
          <w:color w:val="000000"/>
        </w:rPr>
        <w:t>Администратор (оператор)</w:t>
      </w:r>
    </w:p>
    <w:p w14:paraId="2BFC7CC8" w14:textId="77777777" w:rsidR="00010DFC" w:rsidRDefault="00010DFC" w:rsidP="00010DFC">
      <w:r>
        <w:rPr>
          <w:color w:val="000000"/>
        </w:rPr>
        <w:t>Пользователь с расширенными правами, отвечающий за техническое сопровождение и настройку справочных данных системы. Пользовательские истории:</w:t>
      </w:r>
    </w:p>
    <w:p w14:paraId="104BD488" w14:textId="77777777" w:rsidR="00010DFC" w:rsidRDefault="00010DFC" w:rsidP="00992618">
      <w:pPr>
        <w:pStyle w:val="a0"/>
        <w:numPr>
          <w:ilvl w:val="0"/>
          <w:numId w:val="7"/>
        </w:numPr>
        <w:ind w:left="0" w:firstLine="851"/>
      </w:pPr>
      <w:r>
        <w:rPr>
          <w:color w:val="000000"/>
        </w:rPr>
        <w:t>просматривать список зарегистрированных пользователей и состояние их учётных записей;</w:t>
      </w:r>
    </w:p>
    <w:p w14:paraId="48253102" w14:textId="77777777" w:rsidR="00010DFC" w:rsidRDefault="00010DFC" w:rsidP="00992618">
      <w:pPr>
        <w:pStyle w:val="a0"/>
        <w:numPr>
          <w:ilvl w:val="0"/>
          <w:numId w:val="7"/>
        </w:numPr>
        <w:ind w:left="0" w:firstLine="851"/>
      </w:pPr>
      <w:r>
        <w:rPr>
          <w:color w:val="000000"/>
        </w:rPr>
        <w:t>управлять справочниками категорий, цветов, сезонов и стилей;</w:t>
      </w:r>
    </w:p>
    <w:p w14:paraId="55D5FE21" w14:textId="77777777" w:rsidR="00010DFC" w:rsidRDefault="00010DFC" w:rsidP="00992618">
      <w:pPr>
        <w:pStyle w:val="a0"/>
        <w:numPr>
          <w:ilvl w:val="0"/>
          <w:numId w:val="7"/>
        </w:numPr>
        <w:ind w:left="0" w:firstLine="851"/>
      </w:pPr>
      <w:r>
        <w:rPr>
          <w:color w:val="000000"/>
        </w:rPr>
        <w:t>изменять или удалять некорректные записи в справочных данных;</w:t>
      </w:r>
    </w:p>
    <w:p w14:paraId="0D83211E" w14:textId="77777777" w:rsidR="00010DFC" w:rsidRDefault="00010DFC" w:rsidP="00992618">
      <w:pPr>
        <w:pStyle w:val="a0"/>
        <w:numPr>
          <w:ilvl w:val="0"/>
          <w:numId w:val="7"/>
        </w:numPr>
        <w:ind w:left="0" w:firstLine="851"/>
      </w:pPr>
      <w:r>
        <w:rPr>
          <w:color w:val="000000"/>
        </w:rPr>
        <w:t>контролировать наличие ошибок при работе системы;</w:t>
      </w:r>
    </w:p>
    <w:p w14:paraId="7A9A294D" w14:textId="77777777" w:rsidR="00010DFC" w:rsidRDefault="00010DFC" w:rsidP="00992618">
      <w:pPr>
        <w:pStyle w:val="a0"/>
        <w:numPr>
          <w:ilvl w:val="0"/>
          <w:numId w:val="7"/>
        </w:numPr>
        <w:ind w:left="0" w:firstLine="851"/>
      </w:pPr>
      <w:r>
        <w:rPr>
          <w:color w:val="000000"/>
        </w:rPr>
        <w:t>просматривать технические журналы для поиска причин возникающих проблем;</w:t>
      </w:r>
    </w:p>
    <w:p w14:paraId="072F7207" w14:textId="77777777" w:rsidR="00010DFC" w:rsidRDefault="00010DFC" w:rsidP="00992618">
      <w:pPr>
        <w:pStyle w:val="a0"/>
        <w:numPr>
          <w:ilvl w:val="0"/>
          <w:numId w:val="7"/>
        </w:numPr>
        <w:ind w:left="0" w:firstLine="851"/>
      </w:pPr>
      <w:r>
        <w:rPr>
          <w:color w:val="000000"/>
        </w:rPr>
        <w:t>управлять настройками системы, необходимыми для её работы;</w:t>
      </w:r>
    </w:p>
    <w:p w14:paraId="42361E2E" w14:textId="77777777" w:rsidR="00010DFC" w:rsidRDefault="00010DFC" w:rsidP="00992618">
      <w:pPr>
        <w:pStyle w:val="a0"/>
        <w:numPr>
          <w:ilvl w:val="0"/>
          <w:numId w:val="7"/>
        </w:numPr>
        <w:ind w:left="0" w:firstLine="851"/>
      </w:pPr>
      <w:r>
        <w:rPr>
          <w:color w:val="000000"/>
        </w:rPr>
        <w:t>обеспечивать резервное копирование данных пользователей.</w:t>
      </w:r>
    </w:p>
    <w:p w14:paraId="3130A7EC" w14:textId="77777777" w:rsidR="00010DFC" w:rsidRDefault="00010DFC" w:rsidP="00010DFC">
      <w:pPr>
        <w:pStyle w:val="2"/>
      </w:pPr>
      <w:r>
        <w:rPr>
          <w:color w:val="000000"/>
        </w:rPr>
        <w:t>Внешние сервисы (затронутая сторона)</w:t>
      </w:r>
    </w:p>
    <w:p w14:paraId="32A6E113" w14:textId="77777777" w:rsidR="00010DFC" w:rsidRDefault="00010DFC" w:rsidP="00010DFC">
      <w:r>
        <w:rPr>
          <w:color w:val="000000"/>
        </w:rPr>
        <w:t>Сторонние сервисы могут использоваться для хранения изображений, получения погодной информации или других дополнительных данных, необходимых для работы отдельных функций. Пользовательские истории:</w:t>
      </w:r>
    </w:p>
    <w:p w14:paraId="471575A9" w14:textId="77777777" w:rsidR="00010DFC" w:rsidRDefault="00010DFC" w:rsidP="00992618">
      <w:pPr>
        <w:pStyle w:val="a0"/>
        <w:numPr>
          <w:ilvl w:val="0"/>
          <w:numId w:val="8"/>
        </w:numPr>
        <w:ind w:left="0" w:firstLine="851"/>
      </w:pPr>
      <w:r>
        <w:rPr>
          <w:color w:val="000000"/>
        </w:rPr>
        <w:lastRenderedPageBreak/>
        <w:t>передавать изображение вещи во внешний сервис хранения, если такая возможность предусмотрена системой;</w:t>
      </w:r>
    </w:p>
    <w:p w14:paraId="1D4FB37B" w14:textId="77777777" w:rsidR="00010DFC" w:rsidRDefault="00010DFC" w:rsidP="00992618">
      <w:pPr>
        <w:pStyle w:val="a0"/>
        <w:numPr>
          <w:ilvl w:val="0"/>
          <w:numId w:val="8"/>
        </w:numPr>
        <w:ind w:left="0" w:firstLine="851"/>
      </w:pPr>
      <w:r>
        <w:rPr>
          <w:color w:val="000000"/>
        </w:rPr>
        <w:t>получать актуальную информацию о погоде для формирования рекомендаций по одежде;</w:t>
      </w:r>
    </w:p>
    <w:p w14:paraId="15A53C6B" w14:textId="77777777" w:rsidR="00010DFC" w:rsidRDefault="00010DFC" w:rsidP="00992618">
      <w:pPr>
        <w:pStyle w:val="a0"/>
        <w:numPr>
          <w:ilvl w:val="0"/>
          <w:numId w:val="8"/>
        </w:numPr>
        <w:ind w:left="0" w:firstLine="851"/>
      </w:pPr>
      <w:r>
        <w:rPr>
          <w:color w:val="000000"/>
        </w:rPr>
        <w:t>использовать внешний сервис авторизации при необходимости;</w:t>
      </w:r>
    </w:p>
    <w:p w14:paraId="7F0B9A53" w14:textId="77777777" w:rsidR="00010DFC" w:rsidRDefault="00010DFC" w:rsidP="00992618">
      <w:pPr>
        <w:pStyle w:val="a0"/>
        <w:numPr>
          <w:ilvl w:val="0"/>
          <w:numId w:val="8"/>
        </w:numPr>
        <w:ind w:left="0" w:firstLine="851"/>
      </w:pPr>
      <w:r>
        <w:rPr>
          <w:color w:val="000000"/>
        </w:rPr>
        <w:t>получать от внешних сервисов только необходимые для работы системы данные;</w:t>
      </w:r>
    </w:p>
    <w:p w14:paraId="7B2C70F6" w14:textId="77777777" w:rsidR="00010DFC" w:rsidRDefault="00010DFC" w:rsidP="00992618">
      <w:pPr>
        <w:pStyle w:val="a0"/>
        <w:numPr>
          <w:ilvl w:val="0"/>
          <w:numId w:val="8"/>
        </w:numPr>
        <w:ind w:left="0" w:firstLine="851"/>
      </w:pPr>
      <w:r>
        <w:rPr>
          <w:color w:val="000000"/>
        </w:rPr>
        <w:t>обрабатывать ситуацию, когда внешний сервис временно недоступен;</w:t>
      </w:r>
    </w:p>
    <w:p w14:paraId="72F695A9" w14:textId="77777777" w:rsidR="00010DFC" w:rsidRDefault="00010DFC" w:rsidP="00992618">
      <w:pPr>
        <w:pStyle w:val="a0"/>
        <w:numPr>
          <w:ilvl w:val="0"/>
          <w:numId w:val="8"/>
        </w:numPr>
        <w:ind w:left="0" w:firstLine="851"/>
      </w:pPr>
      <w:r>
        <w:rPr>
          <w:color w:val="000000"/>
        </w:rPr>
        <w:t>не передавать во внешние сервисы данные, не требующиеся для выполнения функции;</w:t>
      </w:r>
    </w:p>
    <w:p w14:paraId="78D85DD1" w14:textId="77777777" w:rsidR="00010DFC" w:rsidRDefault="00010DFC" w:rsidP="00992618">
      <w:pPr>
        <w:pStyle w:val="a0"/>
        <w:numPr>
          <w:ilvl w:val="0"/>
          <w:numId w:val="8"/>
        </w:numPr>
        <w:ind w:left="0" w:firstLine="851"/>
      </w:pPr>
      <w:r>
        <w:rPr>
          <w:color w:val="000000"/>
        </w:rPr>
        <w:t>отображать пользователю результат работы внешнего сервиса.</w:t>
      </w:r>
    </w:p>
    <w:p w14:paraId="1F940AA5" w14:textId="77777777" w:rsidR="00010DFC" w:rsidRDefault="00010DFC" w:rsidP="00010DFC">
      <w:pPr>
        <w:pStyle w:val="2"/>
      </w:pPr>
      <w:r>
        <w:rPr>
          <w:color w:val="000000"/>
        </w:rPr>
        <w:t>Система аналитики (затронутая сторона)</w:t>
      </w:r>
    </w:p>
    <w:p w14:paraId="0D692F31" w14:textId="77777777" w:rsidR="00010DFC" w:rsidRDefault="00010DFC" w:rsidP="00C0273B">
      <w:r>
        <w:rPr>
          <w:color w:val="000000"/>
        </w:rPr>
        <w:t>Внутренний модуль системы, который обрабатывает накопленные данные о вещах и образах пользователя и формирует полезную статистику. Пользовательские истории:</w:t>
      </w:r>
    </w:p>
    <w:p w14:paraId="174416B6" w14:textId="77777777" w:rsidR="00010DFC" w:rsidRDefault="00010DFC" w:rsidP="00C0273B">
      <w:pPr>
        <w:pStyle w:val="a0"/>
        <w:numPr>
          <w:ilvl w:val="0"/>
          <w:numId w:val="9"/>
        </w:numPr>
      </w:pPr>
      <w:r>
        <w:rPr>
          <w:color w:val="000000"/>
        </w:rPr>
        <w:t>подсчитывать количество вещей по категориям и сезонам;</w:t>
      </w:r>
    </w:p>
    <w:p w14:paraId="2A280887" w14:textId="77777777" w:rsidR="00010DFC" w:rsidRDefault="00010DFC" w:rsidP="00C0273B">
      <w:pPr>
        <w:pStyle w:val="a0"/>
        <w:numPr>
          <w:ilvl w:val="0"/>
          <w:numId w:val="9"/>
        </w:numPr>
      </w:pPr>
      <w:r>
        <w:rPr>
          <w:color w:val="000000"/>
        </w:rPr>
        <w:t>определять наиболее и наименее используемые вещи;</w:t>
      </w:r>
    </w:p>
    <w:p w14:paraId="5CDBF6A9" w14:textId="77777777" w:rsidR="00010DFC" w:rsidRDefault="00010DFC" w:rsidP="00C0273B">
      <w:pPr>
        <w:pStyle w:val="a0"/>
        <w:numPr>
          <w:ilvl w:val="0"/>
          <w:numId w:val="9"/>
        </w:numPr>
      </w:pPr>
      <w:r>
        <w:rPr>
          <w:color w:val="000000"/>
        </w:rPr>
        <w:t>формировать статистику созданных и использованных образов;</w:t>
      </w:r>
    </w:p>
    <w:p w14:paraId="7D92A681" w14:textId="77777777" w:rsidR="00010DFC" w:rsidRDefault="00010DFC" w:rsidP="00C0273B">
      <w:pPr>
        <w:pStyle w:val="a0"/>
        <w:numPr>
          <w:ilvl w:val="0"/>
          <w:numId w:val="9"/>
        </w:numPr>
      </w:pPr>
      <w:r>
        <w:rPr>
          <w:color w:val="000000"/>
        </w:rPr>
        <w:t>показывать пользователю распределение гардероба по категориям и цветам;</w:t>
      </w:r>
    </w:p>
    <w:p w14:paraId="7E0A9F64" w14:textId="77777777" w:rsidR="00010DFC" w:rsidRDefault="00010DFC" w:rsidP="00C0273B">
      <w:pPr>
        <w:pStyle w:val="a0"/>
        <w:numPr>
          <w:ilvl w:val="0"/>
          <w:numId w:val="9"/>
        </w:numPr>
      </w:pPr>
      <w:r>
        <w:rPr>
          <w:color w:val="000000"/>
        </w:rPr>
        <w:t>учитывать историю использования вещей при формировании аналитики;</w:t>
      </w:r>
    </w:p>
    <w:p w14:paraId="7891BB55" w14:textId="77777777" w:rsidR="00010DFC" w:rsidRDefault="00010DFC" w:rsidP="00C0273B">
      <w:pPr>
        <w:pStyle w:val="a0"/>
        <w:numPr>
          <w:ilvl w:val="0"/>
          <w:numId w:val="9"/>
        </w:numPr>
      </w:pPr>
      <w:r>
        <w:rPr>
          <w:color w:val="000000"/>
        </w:rPr>
        <w:t>обновлять показатели после изменения данных гардероба;</w:t>
      </w:r>
    </w:p>
    <w:p w14:paraId="09CC9D66" w14:textId="77777777" w:rsidR="00010DFC" w:rsidRDefault="00010DFC" w:rsidP="00C0273B">
      <w:pPr>
        <w:pStyle w:val="a0"/>
        <w:numPr>
          <w:ilvl w:val="0"/>
          <w:numId w:val="9"/>
        </w:numPr>
      </w:pPr>
      <w:r>
        <w:rPr>
          <w:color w:val="000000"/>
        </w:rPr>
        <w:t>предоставлять результаты анализа в понятном виде.</w:t>
      </w:r>
    </w:p>
    <w:p w14:paraId="09BF0CBA" w14:textId="77777777" w:rsidR="00C0273B" w:rsidRDefault="00C0273B" w:rsidP="00C0273B">
      <w:pPr>
        <w:pStyle w:val="2"/>
      </w:pPr>
      <w:r>
        <w:rPr>
          <w:color w:val="000000"/>
        </w:rPr>
        <w:t>Гость (пользователь)</w:t>
      </w:r>
    </w:p>
    <w:p w14:paraId="0157F7AB" w14:textId="77777777" w:rsidR="00C0273B" w:rsidRDefault="00C0273B" w:rsidP="00C0273B">
      <w:r>
        <w:rPr>
          <w:color w:val="000000"/>
        </w:rPr>
        <w:t>Пользователь, который ещё не вошёл в систему и имеет доступ только к открытым функциям. Пользовательские истории:</w:t>
      </w:r>
    </w:p>
    <w:p w14:paraId="26C50229" w14:textId="77777777" w:rsidR="00C0273B" w:rsidRDefault="00C0273B" w:rsidP="00C0273B">
      <w:pPr>
        <w:pStyle w:val="a0"/>
        <w:numPr>
          <w:ilvl w:val="0"/>
          <w:numId w:val="10"/>
        </w:numPr>
      </w:pPr>
      <w:r>
        <w:rPr>
          <w:color w:val="000000"/>
        </w:rPr>
        <w:t>открыть главную страницу приложения;</w:t>
      </w:r>
    </w:p>
    <w:p w14:paraId="6EF0AAB8" w14:textId="77777777" w:rsidR="00C0273B" w:rsidRDefault="00C0273B" w:rsidP="00C0273B">
      <w:pPr>
        <w:pStyle w:val="a0"/>
        <w:numPr>
          <w:ilvl w:val="0"/>
          <w:numId w:val="10"/>
        </w:numPr>
      </w:pPr>
      <w:r>
        <w:rPr>
          <w:color w:val="000000"/>
        </w:rPr>
        <w:t>просмотреть описание возможностей системы;</w:t>
      </w:r>
    </w:p>
    <w:p w14:paraId="21D259A8" w14:textId="77777777" w:rsidR="00C0273B" w:rsidRDefault="00C0273B" w:rsidP="00C0273B">
      <w:pPr>
        <w:pStyle w:val="a0"/>
        <w:numPr>
          <w:ilvl w:val="0"/>
          <w:numId w:val="10"/>
        </w:numPr>
      </w:pPr>
      <w:r>
        <w:rPr>
          <w:color w:val="000000"/>
        </w:rPr>
        <w:t>перейти к регистрации;</w:t>
      </w:r>
    </w:p>
    <w:p w14:paraId="1DC64731" w14:textId="77777777" w:rsidR="00C0273B" w:rsidRDefault="00C0273B" w:rsidP="00C0273B">
      <w:pPr>
        <w:pStyle w:val="a0"/>
        <w:numPr>
          <w:ilvl w:val="0"/>
          <w:numId w:val="10"/>
        </w:numPr>
      </w:pPr>
      <w:r>
        <w:rPr>
          <w:color w:val="000000"/>
        </w:rPr>
        <w:t>выполнить вход в существующую учётную запись;</w:t>
      </w:r>
    </w:p>
    <w:p w14:paraId="5AA5EF60" w14:textId="77777777" w:rsidR="00C0273B" w:rsidRDefault="00C0273B" w:rsidP="00C0273B">
      <w:pPr>
        <w:pStyle w:val="a0"/>
        <w:numPr>
          <w:ilvl w:val="0"/>
          <w:numId w:val="10"/>
        </w:numPr>
      </w:pPr>
      <w:r>
        <w:rPr>
          <w:color w:val="000000"/>
        </w:rPr>
        <w:t>ознакомиться с демонстрационными материалами приложения;</w:t>
      </w:r>
    </w:p>
    <w:p w14:paraId="2ADD2824" w14:textId="77777777" w:rsidR="00C0273B" w:rsidRDefault="00C0273B" w:rsidP="00C0273B">
      <w:pPr>
        <w:pStyle w:val="a0"/>
        <w:numPr>
          <w:ilvl w:val="0"/>
          <w:numId w:val="10"/>
        </w:numPr>
      </w:pPr>
      <w:r>
        <w:rPr>
          <w:color w:val="000000"/>
        </w:rPr>
        <w:t>не получать доступ к чужим гардеробам и персональным данным;</w:t>
      </w:r>
    </w:p>
    <w:p w14:paraId="0159C6FF" w14:textId="77777777" w:rsidR="00C0273B" w:rsidRDefault="00C0273B" w:rsidP="00C0273B">
      <w:pPr>
        <w:pStyle w:val="a0"/>
        <w:numPr>
          <w:ilvl w:val="0"/>
          <w:numId w:val="10"/>
        </w:numPr>
      </w:pPr>
      <w:r>
        <w:rPr>
          <w:color w:val="000000"/>
        </w:rPr>
        <w:t>завершить работу с открытой частью приложения.</w:t>
      </w:r>
    </w:p>
    <w:p w14:paraId="1A3CD734" w14:textId="77777777" w:rsidR="00C0273B" w:rsidRDefault="00C0273B" w:rsidP="00C0273B">
      <w:pPr>
        <w:pStyle w:val="2"/>
      </w:pPr>
      <w:r>
        <w:rPr>
          <w:color w:val="000000"/>
        </w:rPr>
        <w:lastRenderedPageBreak/>
        <w:t>Хранилище изображений (затронутая сторона)</w:t>
      </w:r>
    </w:p>
    <w:p w14:paraId="2B18A2F5" w14:textId="77777777" w:rsidR="00010DFC" w:rsidRPr="00010DFC" w:rsidRDefault="00C0273B" w:rsidP="00C0273B">
      <w:r>
        <w:rPr>
          <w:color w:val="000000"/>
        </w:rPr>
        <w:t>Внешнее или внутреннее хранилище, в котором могут размещаться фотографии вещей пользователя. От его работы зависит возможность просмотра изображений в карточках гардероба и образах.</w:t>
      </w:r>
    </w:p>
    <w:p w14:paraId="6B306C44" w14:textId="77777777" w:rsidR="00FE1E46" w:rsidRDefault="00FE1E46" w:rsidP="00FE1E46">
      <w:pPr>
        <w:pStyle w:val="1"/>
      </w:pPr>
      <w:r>
        <w:rPr>
          <w:color w:val="000000"/>
        </w:rPr>
        <w:lastRenderedPageBreak/>
        <w:t>Границы системы</w:t>
      </w:r>
    </w:p>
    <w:p w14:paraId="3BB64FAF" w14:textId="77777777" w:rsidR="001707C8" w:rsidRDefault="001707C8" w:rsidP="001707C8">
      <w:r>
        <w:rPr>
          <w:color w:val="000000"/>
        </w:rPr>
        <w:t>Система является цифровым инструментом для персонального управления гардеробом. В неё входят функции хранения информации о вещах, работы с фотографиями, создания образов, поиска, фильтрации и анализа гардероба. Внешними остаются сервисы, которые не относятся непосредственно к управлению гардеробом пользователя. В таблице 1 представлены границы системы.</w:t>
      </w:r>
    </w:p>
    <w:p w14:paraId="5C1BC477" w14:textId="77777777" w:rsidR="001707C8" w:rsidRDefault="001707C8" w:rsidP="001707C8">
      <w:pPr>
        <w:pStyle w:val="vgutTableName"/>
      </w:pPr>
      <w:r>
        <w:rPr>
          <w:color w:val="000000"/>
        </w:rPr>
        <w:t>Таблица 1 – Границы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1707C8" w14:paraId="0158C667" w14:textId="77777777" w:rsidTr="00652F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304CE58B" w14:textId="77777777" w:rsidR="00DD0C5A" w:rsidRDefault="00000000">
            <w:r>
              <w:rPr>
                <w:color w:val="000000"/>
              </w:rPr>
              <w:t>Входит в систему</w:t>
            </w:r>
          </w:p>
        </w:tc>
        <w:tc>
          <w:tcPr>
            <w:tcW w:w="5098" w:type="dxa"/>
          </w:tcPr>
          <w:p w14:paraId="110ED6F2" w14:textId="77777777" w:rsidR="00DD0C5A" w:rsidRDefault="00000000">
            <w:r>
              <w:rPr>
                <w:color w:val="000000"/>
              </w:rPr>
              <w:t>Остается во внешней среде</w:t>
            </w:r>
          </w:p>
        </w:tc>
      </w:tr>
      <w:tr w:rsidR="001707C8" w14:paraId="48B6100C" w14:textId="77777777" w:rsidTr="00652F9E">
        <w:tc>
          <w:tcPr>
            <w:tcW w:w="5097" w:type="dxa"/>
          </w:tcPr>
          <w:p w14:paraId="45C011A5" w14:textId="77777777" w:rsidR="00DD0C5A" w:rsidRDefault="00000000">
            <w:r>
              <w:rPr>
                <w:color w:val="000000"/>
              </w:rPr>
              <w:t>1. Учётные записи и профили пользователей.</w:t>
            </w:r>
            <w:r>
              <w:rPr>
                <w:color w:val="000000"/>
              </w:rPr>
              <w:br/>
              <w:t>2. Добавление, редактирование и удаление вещей гардероба.</w:t>
            </w:r>
            <w:r>
              <w:rPr>
                <w:color w:val="000000"/>
              </w:rPr>
              <w:br/>
              <w:t>3. Хранение фотографий и характеристик вещей.</w:t>
            </w:r>
            <w:r>
              <w:rPr>
                <w:color w:val="000000"/>
              </w:rPr>
              <w:br/>
              <w:t>4. Категоризация одежды по типу, цвету, сезону и стилю.</w:t>
            </w:r>
            <w:r>
              <w:rPr>
                <w:color w:val="000000"/>
              </w:rPr>
              <w:br/>
              <w:t>5. Поиск и фильтрация вещей.</w:t>
            </w:r>
            <w:r>
              <w:rPr>
                <w:color w:val="000000"/>
              </w:rPr>
              <w:br/>
              <w:t>6. Создание и редактирование образов.</w:t>
            </w:r>
            <w:r>
              <w:rPr>
                <w:color w:val="000000"/>
              </w:rPr>
              <w:br/>
              <w:t>7. Анализ использования вещей.</w:t>
            </w:r>
            <w:r>
              <w:rPr>
                <w:color w:val="000000"/>
              </w:rPr>
              <w:br/>
              <w:t>8. Формирование статистики гардероба.</w:t>
            </w:r>
            <w:r>
              <w:rPr>
                <w:color w:val="000000"/>
              </w:rPr>
              <w:br/>
              <w:t>9. Рекомендации по сочетанию вещей.</w:t>
            </w:r>
            <w:r>
              <w:rPr>
                <w:color w:val="000000"/>
              </w:rPr>
              <w:br/>
              <w:t>10. Личный кабинет пользователя.</w:t>
            </w:r>
          </w:p>
        </w:tc>
        <w:tc>
          <w:tcPr>
            <w:tcW w:w="5098" w:type="dxa"/>
          </w:tcPr>
          <w:p w14:paraId="7471B191" w14:textId="77777777" w:rsidR="00DD0C5A" w:rsidRDefault="00000000">
            <w:r>
              <w:rPr>
                <w:color w:val="000000"/>
              </w:rPr>
              <w:t>1. Работа сторонних сервисов хранения изображений.</w:t>
            </w:r>
            <w:r>
              <w:rPr>
                <w:color w:val="000000"/>
              </w:rPr>
              <w:br/>
              <w:t>2. Получение погодных данных из внешних сервисов.</w:t>
            </w:r>
            <w:r>
              <w:rPr>
                <w:color w:val="000000"/>
              </w:rPr>
              <w:br/>
              <w:t>3. Внешняя авторизация, если она используется.</w:t>
            </w:r>
            <w:r>
              <w:rPr>
                <w:color w:val="000000"/>
              </w:rPr>
              <w:br/>
              <w:t>4. Техническая работа серверов и сетевой инфраструктуры.</w:t>
            </w:r>
            <w:r>
              <w:rPr>
                <w:color w:val="000000"/>
              </w:rPr>
              <w:br/>
              <w:t>5. Покупка одежды в сторонних магазинах.</w:t>
            </w:r>
          </w:p>
        </w:tc>
      </w:tr>
    </w:tbl>
    <w:p w14:paraId="0B926651" w14:textId="77777777" w:rsidR="001707C8" w:rsidRDefault="001707C8" w:rsidP="001707C8">
      <w:pPr>
        <w:ind w:firstLine="0"/>
      </w:pPr>
    </w:p>
    <w:p w14:paraId="0A6BEF9F" w14:textId="77777777" w:rsidR="001707C8" w:rsidRPr="001707C8" w:rsidRDefault="001707C8" w:rsidP="001707C8"/>
    <w:p w14:paraId="69D45118" w14:textId="77777777" w:rsidR="00FE1E46" w:rsidRDefault="00FE1E46" w:rsidP="00FE1E46">
      <w:pPr>
        <w:pStyle w:val="1"/>
      </w:pPr>
      <w:r>
        <w:rPr>
          <w:color w:val="000000"/>
        </w:rPr>
        <w:lastRenderedPageBreak/>
        <w:t>Необходимые данные</w:t>
      </w:r>
    </w:p>
    <w:p w14:paraId="1137F79D" w14:textId="77777777" w:rsidR="001707C8" w:rsidRDefault="001707C8" w:rsidP="00AB403C">
      <w:r>
        <w:rPr>
          <w:color w:val="000000"/>
        </w:rPr>
        <w:t>Для работы системы требуются данные:</w:t>
      </w:r>
    </w:p>
    <w:p w14:paraId="2B22F91C" w14:textId="77777777" w:rsidR="001707C8" w:rsidRDefault="001707C8" w:rsidP="00AE12F4">
      <w:pPr>
        <w:pStyle w:val="a0"/>
        <w:numPr>
          <w:ilvl w:val="0"/>
          <w:numId w:val="14"/>
        </w:numPr>
        <w:ind w:left="0" w:firstLine="851"/>
      </w:pPr>
      <w:r>
        <w:rPr>
          <w:color w:val="000000"/>
        </w:rPr>
        <w:t>вводимые пользователем;</w:t>
      </w:r>
    </w:p>
    <w:p w14:paraId="77BB6E0D" w14:textId="77777777" w:rsidR="001707C8" w:rsidRDefault="001707C8" w:rsidP="00AE12F4">
      <w:pPr>
        <w:pStyle w:val="a0"/>
        <w:numPr>
          <w:ilvl w:val="0"/>
          <w:numId w:val="14"/>
        </w:numPr>
        <w:ind w:left="0" w:firstLine="851"/>
      </w:pPr>
      <w:r>
        <w:rPr>
          <w:color w:val="000000"/>
        </w:rPr>
        <w:t>получаемые от внешних сервисов по запросу;</w:t>
      </w:r>
    </w:p>
    <w:p w14:paraId="6C79E27B" w14:textId="77777777" w:rsidR="001707C8" w:rsidRDefault="001707C8" w:rsidP="00AE12F4">
      <w:pPr>
        <w:pStyle w:val="a0"/>
        <w:numPr>
          <w:ilvl w:val="0"/>
          <w:numId w:val="14"/>
        </w:numPr>
        <w:ind w:left="0" w:firstLine="851"/>
      </w:pPr>
      <w:r>
        <w:rPr>
          <w:color w:val="000000"/>
        </w:rPr>
        <w:t>данные, формируемые самой системой.</w:t>
      </w:r>
    </w:p>
    <w:p w14:paraId="1AF268F8" w14:textId="77777777" w:rsidR="00AB403C" w:rsidRDefault="00AB403C" w:rsidP="00AB403C">
      <w:r>
        <w:rPr>
          <w:color w:val="000000"/>
        </w:rPr>
        <w:t>Подробные источники данных представлены в таблице 2.</w:t>
      </w:r>
    </w:p>
    <w:p w14:paraId="60B1B54E" w14:textId="77777777" w:rsidR="00AB403C" w:rsidRDefault="00AB403C" w:rsidP="00AB403C">
      <w:pPr>
        <w:ind w:firstLine="0"/>
      </w:pPr>
      <w:r>
        <w:rPr>
          <w:color w:val="000000"/>
        </w:rPr>
        <w:t>Таблица 2 – Данные и их источник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AB403C" w14:paraId="06EF5209" w14:textId="77777777" w:rsidTr="00652F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1C85488E" w14:textId="77777777" w:rsidR="00AB403C" w:rsidRPr="00B84BEA" w:rsidRDefault="00AB403C" w:rsidP="00652F9E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  <w:color w:val="000000"/>
              </w:rPr>
              <w:t>Данные</w:t>
            </w:r>
          </w:p>
        </w:tc>
        <w:tc>
          <w:tcPr>
            <w:tcW w:w="5098" w:type="dxa"/>
          </w:tcPr>
          <w:p w14:paraId="403D338C" w14:textId="77777777" w:rsidR="00AB403C" w:rsidRPr="00B84BEA" w:rsidRDefault="00AB403C" w:rsidP="00652F9E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  <w:color w:val="000000"/>
              </w:rPr>
              <w:t>Источник</w:t>
            </w:r>
          </w:p>
        </w:tc>
      </w:tr>
      <w:tr w:rsidR="00AB403C" w14:paraId="479273F0" w14:textId="77777777" w:rsidTr="00652F9E">
        <w:tc>
          <w:tcPr>
            <w:tcW w:w="5097" w:type="dxa"/>
          </w:tcPr>
          <w:p w14:paraId="262AE462" w14:textId="77777777" w:rsidR="00DD0C5A" w:rsidRDefault="00000000">
            <w:r>
              <w:rPr>
                <w:color w:val="000000"/>
              </w:rPr>
              <w:t>Учётные данные пользователя</w:t>
            </w:r>
          </w:p>
        </w:tc>
        <w:tc>
          <w:tcPr>
            <w:tcW w:w="5098" w:type="dxa"/>
          </w:tcPr>
          <w:p w14:paraId="56885785" w14:textId="77777777" w:rsidR="00DD0C5A" w:rsidRDefault="00000000">
            <w:r>
              <w:rPr>
                <w:color w:val="000000"/>
              </w:rPr>
              <w:t>Вводятся пользователем при регистрации; хранятся в базе данных системы</w:t>
            </w:r>
          </w:p>
        </w:tc>
      </w:tr>
      <w:tr w:rsidR="00AB403C" w14:paraId="163E98CE" w14:textId="77777777" w:rsidTr="00652F9E">
        <w:tc>
          <w:tcPr>
            <w:tcW w:w="5097" w:type="dxa"/>
          </w:tcPr>
          <w:p w14:paraId="5876AA3C" w14:textId="77777777" w:rsidR="00DD0C5A" w:rsidRDefault="00000000">
            <w:r>
              <w:rPr>
                <w:color w:val="000000"/>
              </w:rPr>
              <w:t>Информация о вещи</w:t>
            </w:r>
          </w:p>
        </w:tc>
        <w:tc>
          <w:tcPr>
            <w:tcW w:w="5098" w:type="dxa"/>
          </w:tcPr>
          <w:p w14:paraId="5B6D96CA" w14:textId="77777777" w:rsidR="00DD0C5A" w:rsidRDefault="00000000">
            <w:r>
              <w:rPr>
                <w:color w:val="000000"/>
              </w:rPr>
              <w:t>Вводится пользователем при добавлении вещи</w:t>
            </w:r>
          </w:p>
        </w:tc>
      </w:tr>
      <w:tr w:rsidR="00AB403C" w14:paraId="2F9F59E7" w14:textId="77777777" w:rsidTr="00652F9E">
        <w:tc>
          <w:tcPr>
            <w:tcW w:w="5097" w:type="dxa"/>
          </w:tcPr>
          <w:p w14:paraId="7A78CD01" w14:textId="77777777" w:rsidR="00DD0C5A" w:rsidRDefault="00000000">
            <w:r>
              <w:rPr>
                <w:color w:val="000000"/>
              </w:rPr>
              <w:t>Фотография вещи</w:t>
            </w:r>
          </w:p>
        </w:tc>
        <w:tc>
          <w:tcPr>
            <w:tcW w:w="5098" w:type="dxa"/>
          </w:tcPr>
          <w:p w14:paraId="075DAC15" w14:textId="77777777" w:rsidR="00DD0C5A" w:rsidRDefault="00000000">
            <w:r>
              <w:rPr>
                <w:color w:val="000000"/>
              </w:rPr>
              <w:t>Загружается пользователем и сохраняется в системе или подключённом хранилище</w:t>
            </w:r>
          </w:p>
        </w:tc>
      </w:tr>
      <w:tr w:rsidR="00AB403C" w14:paraId="7B1C0A1A" w14:textId="77777777" w:rsidTr="00652F9E">
        <w:tc>
          <w:tcPr>
            <w:tcW w:w="5097" w:type="dxa"/>
          </w:tcPr>
          <w:p w14:paraId="0F48B635" w14:textId="77777777" w:rsidR="00DD0C5A" w:rsidRDefault="00000000">
            <w:r>
              <w:rPr>
                <w:color w:val="000000"/>
              </w:rPr>
              <w:t>Категория, цвет, сезон и стиль</w:t>
            </w:r>
          </w:p>
        </w:tc>
        <w:tc>
          <w:tcPr>
            <w:tcW w:w="5098" w:type="dxa"/>
          </w:tcPr>
          <w:p w14:paraId="7382C713" w14:textId="77777777" w:rsidR="00DD0C5A" w:rsidRDefault="00000000">
            <w:r>
              <w:rPr>
                <w:color w:val="000000"/>
              </w:rPr>
              <w:t>Выбираются пользователем из справочников системы</w:t>
            </w:r>
          </w:p>
        </w:tc>
      </w:tr>
      <w:tr w:rsidR="00AB403C" w14:paraId="47C231B7" w14:textId="77777777" w:rsidTr="00652F9E">
        <w:tc>
          <w:tcPr>
            <w:tcW w:w="5097" w:type="dxa"/>
          </w:tcPr>
          <w:p w14:paraId="7DBC7E5A" w14:textId="77777777" w:rsidR="00DD0C5A" w:rsidRDefault="00000000">
            <w:r>
              <w:rPr>
                <w:color w:val="000000"/>
              </w:rPr>
              <w:t>Данные об образах</w:t>
            </w:r>
          </w:p>
        </w:tc>
        <w:tc>
          <w:tcPr>
            <w:tcW w:w="5098" w:type="dxa"/>
          </w:tcPr>
          <w:p w14:paraId="43484D17" w14:textId="77777777" w:rsidR="00DD0C5A" w:rsidRDefault="00000000">
            <w:r>
              <w:rPr>
                <w:color w:val="000000"/>
              </w:rPr>
              <w:t>Формируются пользователем при создании и редактировании образа</w:t>
            </w:r>
          </w:p>
        </w:tc>
      </w:tr>
      <w:tr w:rsidR="00AB403C" w14:paraId="09BC30F0" w14:textId="77777777" w:rsidTr="00652F9E">
        <w:tc>
          <w:tcPr>
            <w:tcW w:w="5097" w:type="dxa"/>
          </w:tcPr>
          <w:p w14:paraId="7FFA0275" w14:textId="77777777" w:rsidR="00DD0C5A" w:rsidRDefault="00000000">
            <w:r>
              <w:rPr>
                <w:color w:val="000000"/>
              </w:rPr>
              <w:t>История использования вещей</w:t>
            </w:r>
          </w:p>
        </w:tc>
        <w:tc>
          <w:tcPr>
            <w:tcW w:w="5098" w:type="dxa"/>
          </w:tcPr>
          <w:p w14:paraId="353D3F8F" w14:textId="77777777" w:rsidR="00DD0C5A" w:rsidRDefault="00000000">
            <w:r>
              <w:rPr>
                <w:color w:val="000000"/>
              </w:rPr>
              <w:t>Вводится пользователем или формируется системой при использовании функций гардероба</w:t>
            </w:r>
          </w:p>
        </w:tc>
      </w:tr>
      <w:tr w:rsidR="00AB403C" w14:paraId="5337922C" w14:textId="77777777" w:rsidTr="00652F9E">
        <w:tc>
          <w:tcPr>
            <w:tcW w:w="5097" w:type="dxa"/>
          </w:tcPr>
          <w:p w14:paraId="13AE0E74" w14:textId="77777777" w:rsidR="00DD0C5A" w:rsidRDefault="00000000">
            <w:r>
              <w:rPr>
                <w:color w:val="000000"/>
              </w:rPr>
              <w:t>Погодные данные</w:t>
            </w:r>
          </w:p>
        </w:tc>
        <w:tc>
          <w:tcPr>
            <w:tcW w:w="5098" w:type="dxa"/>
          </w:tcPr>
          <w:p w14:paraId="176D3283" w14:textId="77777777" w:rsidR="00DD0C5A" w:rsidRDefault="00000000">
            <w:r>
              <w:rPr>
                <w:color w:val="000000"/>
              </w:rPr>
              <w:t>Получаются от внешнего сервиса при необходимости</w:t>
            </w:r>
          </w:p>
        </w:tc>
      </w:tr>
      <w:tr w:rsidR="00AB403C" w14:paraId="218EE2A4" w14:textId="77777777" w:rsidTr="00652F9E">
        <w:tc>
          <w:tcPr>
            <w:tcW w:w="5097" w:type="dxa"/>
          </w:tcPr>
          <w:p w14:paraId="15EF7FDF" w14:textId="77777777" w:rsidR="00DD0C5A" w:rsidRDefault="00000000">
            <w:r>
              <w:rPr>
                <w:color w:val="000000"/>
              </w:rPr>
              <w:t>Статистика гардероба</w:t>
            </w:r>
          </w:p>
        </w:tc>
        <w:tc>
          <w:tcPr>
            <w:tcW w:w="5098" w:type="dxa"/>
          </w:tcPr>
          <w:p w14:paraId="20095858" w14:textId="77777777" w:rsidR="00DD0C5A" w:rsidRDefault="00000000">
            <w:r>
              <w:rPr>
                <w:color w:val="000000"/>
              </w:rPr>
              <w:t>Формируется системой автоматически на основе данных пользователя</w:t>
            </w:r>
          </w:p>
        </w:tc>
      </w:tr>
      <w:tr w:rsidR="00AB403C" w14:paraId="0CFCA84C" w14:textId="77777777" w:rsidTr="00652F9E">
        <w:tc>
          <w:tcPr>
            <w:tcW w:w="5097" w:type="dxa"/>
          </w:tcPr>
          <w:p w14:paraId="019969AD" w14:textId="77777777" w:rsidR="00DD0C5A" w:rsidRDefault="00000000">
            <w:r>
              <w:rPr>
                <w:color w:val="000000"/>
              </w:rPr>
              <w:t>Рекомендации по сочетанию</w:t>
            </w:r>
          </w:p>
        </w:tc>
        <w:tc>
          <w:tcPr>
            <w:tcW w:w="5098" w:type="dxa"/>
          </w:tcPr>
          <w:p w14:paraId="7577B8E2" w14:textId="77777777" w:rsidR="00DD0C5A" w:rsidRDefault="00000000">
            <w:r>
              <w:rPr>
                <w:color w:val="000000"/>
              </w:rPr>
              <w:t>Формируются системой на основе характеристик вещей и образов</w:t>
            </w:r>
          </w:p>
        </w:tc>
      </w:tr>
    </w:tbl>
    <w:p w14:paraId="53D123BB" w14:textId="77777777" w:rsidR="00AB403C" w:rsidRPr="001707C8" w:rsidRDefault="00AB403C" w:rsidP="00AB403C"/>
    <w:p w14:paraId="195498A6" w14:textId="77777777" w:rsidR="00224149" w:rsidRDefault="00224149" w:rsidP="00224149">
      <w:pPr>
        <w:pStyle w:val="1"/>
      </w:pPr>
      <w:r>
        <w:rPr>
          <w:color w:val="000000"/>
        </w:rPr>
        <w:lastRenderedPageBreak/>
        <w:t>Основные риски</w:t>
      </w:r>
    </w:p>
    <w:p w14:paraId="5D70D85E" w14:textId="77777777" w:rsidR="00AB403C" w:rsidRDefault="00AB403C" w:rsidP="00AB403C">
      <w:r>
        <w:rPr>
          <w:color w:val="000000"/>
        </w:rPr>
        <w:t>В таблице 3 представлены основные риски системы.</w:t>
      </w:r>
    </w:p>
    <w:p w14:paraId="4D29739A" w14:textId="77777777" w:rsidR="00AB403C" w:rsidRPr="003C2AA6" w:rsidRDefault="00AB403C" w:rsidP="00AB403C">
      <w:pPr>
        <w:pStyle w:val="vgutTableName"/>
      </w:pPr>
      <w:r>
        <w:rPr>
          <w:color w:val="000000"/>
        </w:rPr>
        <w:t>Таблица 3 – основные риски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AB403C" w14:paraId="41F57AF8" w14:textId="77777777" w:rsidTr="00652F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4A44B289" w14:textId="77777777" w:rsidR="00AB403C" w:rsidRPr="003C2AA6" w:rsidRDefault="00AB403C" w:rsidP="00652F9E">
            <w:pPr>
              <w:pStyle w:val="vgutTableText"/>
              <w:rPr>
                <w:b/>
                <w:bCs/>
              </w:rPr>
            </w:pPr>
            <w:r w:rsidRPr="003C2AA6">
              <w:rPr>
                <w:b/>
                <w:bCs/>
                <w:color w:val="000000"/>
              </w:rPr>
              <w:t>Причина</w:t>
            </w:r>
          </w:p>
        </w:tc>
        <w:tc>
          <w:tcPr>
            <w:tcW w:w="5098" w:type="dxa"/>
          </w:tcPr>
          <w:p w14:paraId="48821892" w14:textId="77777777" w:rsidR="00AB403C" w:rsidRPr="003C2AA6" w:rsidRDefault="00AB403C" w:rsidP="00652F9E">
            <w:pPr>
              <w:pStyle w:val="vgutTableText"/>
              <w:rPr>
                <w:b/>
                <w:bCs/>
              </w:rPr>
            </w:pPr>
            <w:r w:rsidRPr="003C2AA6">
              <w:rPr>
                <w:b/>
                <w:bCs/>
                <w:color w:val="000000"/>
              </w:rPr>
              <w:t>Последствие</w:t>
            </w:r>
          </w:p>
        </w:tc>
      </w:tr>
      <w:tr w:rsidR="00AB403C" w14:paraId="015D17E6" w14:textId="77777777" w:rsidTr="00652F9E">
        <w:tc>
          <w:tcPr>
            <w:tcW w:w="5097" w:type="dxa"/>
          </w:tcPr>
          <w:p w14:paraId="017B6572" w14:textId="77777777" w:rsidR="00DD0C5A" w:rsidRDefault="00000000">
            <w:r>
              <w:rPr>
                <w:color w:val="000000"/>
              </w:rPr>
              <w:t>Несанкционированный доступ к аккаунту</w:t>
            </w:r>
          </w:p>
        </w:tc>
        <w:tc>
          <w:tcPr>
            <w:tcW w:w="5098" w:type="dxa"/>
          </w:tcPr>
          <w:p w14:paraId="75EF88B9" w14:textId="77777777" w:rsidR="00DD0C5A" w:rsidRDefault="00000000">
            <w:r>
              <w:rPr>
                <w:color w:val="000000"/>
              </w:rPr>
              <w:t>Чужой человек может получить доступ к гардеробу, фотографиям и персональным данным пользователя</w:t>
            </w:r>
          </w:p>
        </w:tc>
      </w:tr>
      <w:tr w:rsidR="00236F8D" w14:paraId="4823DF9A" w14:textId="77777777" w:rsidTr="00652F9E">
        <w:tc>
          <w:tcPr>
            <w:tcW w:w="5097" w:type="dxa"/>
          </w:tcPr>
          <w:p w14:paraId="6B6A86C7" w14:textId="77777777" w:rsidR="00DD0C5A" w:rsidRDefault="00000000">
            <w:r>
              <w:rPr>
                <w:color w:val="000000"/>
              </w:rPr>
              <w:t>Утечка фотографий вещей</w:t>
            </w:r>
          </w:p>
        </w:tc>
        <w:tc>
          <w:tcPr>
            <w:tcW w:w="5098" w:type="dxa"/>
          </w:tcPr>
          <w:p w14:paraId="70C17149" w14:textId="77777777" w:rsidR="00DD0C5A" w:rsidRDefault="00000000">
            <w:r>
              <w:rPr>
                <w:color w:val="000000"/>
              </w:rPr>
              <w:t>Личные фотографии пользователя могут стать доступны посторонним лицам</w:t>
            </w:r>
          </w:p>
        </w:tc>
      </w:tr>
      <w:tr w:rsidR="00236F8D" w14:paraId="69053097" w14:textId="77777777" w:rsidTr="00652F9E">
        <w:tc>
          <w:tcPr>
            <w:tcW w:w="5097" w:type="dxa"/>
          </w:tcPr>
          <w:p w14:paraId="2345E7F2" w14:textId="77777777" w:rsidR="00DD0C5A" w:rsidRDefault="00000000">
            <w:r>
              <w:rPr>
                <w:color w:val="000000"/>
              </w:rPr>
              <w:t>Потеря данных гардероба</w:t>
            </w:r>
          </w:p>
        </w:tc>
        <w:tc>
          <w:tcPr>
            <w:tcW w:w="5098" w:type="dxa"/>
          </w:tcPr>
          <w:p w14:paraId="4BDFEFF4" w14:textId="77777777" w:rsidR="00DD0C5A" w:rsidRDefault="00000000">
            <w:r>
              <w:rPr>
                <w:color w:val="000000"/>
              </w:rPr>
              <w:t>Пользователь может потерять список вещей, фотографии и созданные образы</w:t>
            </w:r>
          </w:p>
        </w:tc>
      </w:tr>
      <w:tr w:rsidR="00236F8D" w14:paraId="346AA421" w14:textId="77777777" w:rsidTr="00652F9E">
        <w:tc>
          <w:tcPr>
            <w:tcW w:w="5097" w:type="dxa"/>
          </w:tcPr>
          <w:p w14:paraId="0725FF9A" w14:textId="77777777" w:rsidR="00DD0C5A" w:rsidRDefault="00000000">
            <w:r>
              <w:rPr>
                <w:color w:val="000000"/>
              </w:rPr>
              <w:t>Ошибка в рекомендациях</w:t>
            </w:r>
          </w:p>
        </w:tc>
        <w:tc>
          <w:tcPr>
            <w:tcW w:w="5098" w:type="dxa"/>
          </w:tcPr>
          <w:p w14:paraId="57CB7C41" w14:textId="77777777" w:rsidR="00DD0C5A" w:rsidRDefault="00000000">
            <w:r>
              <w:rPr>
                <w:color w:val="000000"/>
              </w:rPr>
              <w:t>Система может предложить неподходящее сочетание одежды или неверно оценить использование вещи</w:t>
            </w:r>
          </w:p>
        </w:tc>
      </w:tr>
      <w:tr w:rsidR="00236F8D" w14:paraId="723FDED6" w14:textId="77777777" w:rsidTr="00652F9E">
        <w:tc>
          <w:tcPr>
            <w:tcW w:w="5097" w:type="dxa"/>
          </w:tcPr>
          <w:p w14:paraId="7A2749A5" w14:textId="77777777" w:rsidR="00DD0C5A" w:rsidRDefault="00000000">
            <w:r>
              <w:rPr>
                <w:color w:val="000000"/>
              </w:rPr>
              <w:t>Сбой внешнего сервиса</w:t>
            </w:r>
          </w:p>
        </w:tc>
        <w:tc>
          <w:tcPr>
            <w:tcW w:w="5098" w:type="dxa"/>
          </w:tcPr>
          <w:p w14:paraId="50413FF8" w14:textId="77777777" w:rsidR="00DD0C5A" w:rsidRDefault="00000000">
            <w:r>
              <w:rPr>
                <w:color w:val="000000"/>
              </w:rPr>
              <w:t>Отдельные функции, например загрузка изображений или получение погоды, могут временно не работать</w:t>
            </w:r>
          </w:p>
        </w:tc>
      </w:tr>
    </w:tbl>
    <w:p w14:paraId="1754BE77" w14:textId="77777777" w:rsidR="00AB403C" w:rsidRPr="00AB403C" w:rsidRDefault="00AB403C" w:rsidP="00AB403C"/>
    <w:p w14:paraId="291BA57C" w14:textId="77777777" w:rsidR="00224149" w:rsidRDefault="003C2AA6" w:rsidP="003C2AA6">
      <w:pPr>
        <w:pStyle w:val="1"/>
      </w:pPr>
      <w:r>
        <w:rPr>
          <w:color w:val="000000"/>
        </w:rPr>
        <w:lastRenderedPageBreak/>
        <w:t>Этические и правовые ограничения</w:t>
      </w:r>
    </w:p>
    <w:p w14:paraId="24A8601D" w14:textId="77777777" w:rsidR="00236F8D" w:rsidRDefault="00236F8D" w:rsidP="00236F8D">
      <w:r>
        <w:rPr>
          <w:color w:val="000000"/>
        </w:rPr>
        <w:t>Система работает с персональными данными пользователя, фотографиями одежды и историей использования гардероба. Эти данные могут содержать личную информацию и поэтому должны храниться и обрабатываться с учётом требований безопасности и конфиденциальности.</w:t>
      </w:r>
    </w:p>
    <w:p w14:paraId="6A7BF8BF" w14:textId="77777777" w:rsidR="00236F8D" w:rsidRDefault="00236F8D" w:rsidP="00236F8D">
      <w:r>
        <w:rPr>
          <w:color w:val="000000"/>
        </w:rPr>
        <w:t>Основной потенциальный вред связан с утечкой фотографий и персональных данных, несанкционированным доступом к гардеробу или неправильной обработкой пользовательской информации. Некорректные рекомендации также могут снижать доверие пользователя к системе. При использовании внешних сервисов необходимо учитывать, какие данные передаются за пределы системы.</w:t>
      </w:r>
    </w:p>
    <w:p w14:paraId="3102AAC7" w14:textId="77777777" w:rsidR="00236F8D" w:rsidRDefault="00236F8D" w:rsidP="00236F8D">
      <w:r>
        <w:rPr>
          <w:color w:val="000000"/>
        </w:rPr>
        <w:t>Основные этические и правовые ограничения системы:</w:t>
      </w:r>
    </w:p>
    <w:p w14:paraId="4E5E63A4" w14:textId="77777777" w:rsidR="00992618" w:rsidRDefault="00992618" w:rsidP="00992618">
      <w:pPr>
        <w:pStyle w:val="a0"/>
        <w:numPr>
          <w:ilvl w:val="0"/>
          <w:numId w:val="15"/>
        </w:numPr>
        <w:ind w:left="0" w:firstLine="851"/>
      </w:pPr>
      <w:r>
        <w:rPr>
          <w:color w:val="000000"/>
        </w:rPr>
        <w:t>персональные данные пользователя должны обрабатываться только в объёме, необходимом для работы системы;</w:t>
      </w:r>
    </w:p>
    <w:p w14:paraId="16217222" w14:textId="77777777" w:rsidR="00992618" w:rsidRDefault="00992618" w:rsidP="00992618">
      <w:pPr>
        <w:pStyle w:val="a0"/>
        <w:numPr>
          <w:ilvl w:val="0"/>
          <w:numId w:val="15"/>
        </w:numPr>
        <w:ind w:left="0" w:firstLine="851"/>
      </w:pPr>
      <w:r>
        <w:rPr>
          <w:color w:val="000000"/>
        </w:rPr>
        <w:t>доступ к гардеробу должен предоставляться только владельцу соответствующей учётной записи;</w:t>
      </w:r>
    </w:p>
    <w:p w14:paraId="1C2436E1" w14:textId="77777777" w:rsidR="00992618" w:rsidRDefault="00992618" w:rsidP="00992618">
      <w:pPr>
        <w:pStyle w:val="a0"/>
        <w:numPr>
          <w:ilvl w:val="0"/>
          <w:numId w:val="15"/>
        </w:numPr>
        <w:ind w:left="0" w:firstLine="851"/>
      </w:pPr>
      <w:r>
        <w:rPr>
          <w:color w:val="000000"/>
        </w:rPr>
        <w:t>фотографии и сведения о вещах должны быть защищены от несанкционированного доступа;</w:t>
      </w:r>
    </w:p>
    <w:p w14:paraId="345A15E1" w14:textId="77777777" w:rsidR="00992618" w:rsidRDefault="00992618" w:rsidP="00992618">
      <w:pPr>
        <w:pStyle w:val="a0"/>
        <w:numPr>
          <w:ilvl w:val="0"/>
          <w:numId w:val="15"/>
        </w:numPr>
        <w:ind w:left="0" w:firstLine="851"/>
      </w:pPr>
      <w:r>
        <w:rPr>
          <w:color w:val="000000"/>
        </w:rPr>
        <w:t>пользователь должен иметь возможность изменять и удалять свои данные;</w:t>
      </w:r>
    </w:p>
    <w:p w14:paraId="7F061ECB" w14:textId="77777777" w:rsidR="00992618" w:rsidRDefault="00992618" w:rsidP="00992618">
      <w:pPr>
        <w:pStyle w:val="a0"/>
        <w:numPr>
          <w:ilvl w:val="0"/>
          <w:numId w:val="15"/>
        </w:numPr>
        <w:ind w:left="0" w:firstLine="851"/>
      </w:pPr>
      <w:r>
        <w:rPr>
          <w:color w:val="000000"/>
        </w:rPr>
        <w:t>при использовании внешних сервисов необходимо информировать пользователя о передаче необходимых данных;</w:t>
      </w:r>
    </w:p>
    <w:p w14:paraId="28D84B95" w14:textId="77777777" w:rsidR="00992618" w:rsidRDefault="00992618" w:rsidP="00992618">
      <w:pPr>
        <w:pStyle w:val="a0"/>
        <w:numPr>
          <w:ilvl w:val="0"/>
          <w:numId w:val="15"/>
        </w:numPr>
        <w:ind w:left="0" w:firstLine="851"/>
      </w:pPr>
      <w:r>
        <w:rPr>
          <w:color w:val="000000"/>
        </w:rPr>
        <w:t>система не должна использовать данные гардероба для целей, не связанных с заявленными функциями, без согласия пользователя;</w:t>
      </w:r>
    </w:p>
    <w:p w14:paraId="0CD85418" w14:textId="77777777" w:rsidR="00236F8D" w:rsidRPr="00236F8D" w:rsidRDefault="00992618" w:rsidP="00992618">
      <w:pPr>
        <w:pStyle w:val="a0"/>
        <w:numPr>
          <w:ilvl w:val="0"/>
          <w:numId w:val="15"/>
        </w:numPr>
        <w:ind w:left="0" w:firstLine="851"/>
      </w:pPr>
      <w:r>
        <w:rPr>
          <w:color w:val="000000"/>
        </w:rPr>
        <w:t>рекомендации системы должны восприниматься как вспомогательная информация, а не как обязательные решения для пользователя.</w:t>
      </w:r>
    </w:p>
    <w:p w14:paraId="621EE2B3" w14:textId="77777777" w:rsidR="003C2AA6" w:rsidRDefault="003C2AA6">
      <w:pPr>
        <w:spacing w:before="0" w:after="200" w:line="276" w:lineRule="auto"/>
        <w:ind w:firstLine="0"/>
        <w:contextualSpacing w:val="0"/>
        <w:jc w:val="left"/>
      </w:pPr>
      <w:r>
        <w:rPr>
          <w:color w:val="000000"/>
        </w:rPr>
        <w:br w:type="page"/>
      </w:r>
    </w:p>
    <w:p w14:paraId="55EBDFE4" w14:textId="77777777" w:rsidR="003C2AA6" w:rsidRDefault="003C2AA6" w:rsidP="003C2AA6">
      <w:pPr>
        <w:pStyle w:val="1"/>
      </w:pPr>
      <w:r>
        <w:rPr>
          <w:color w:val="000000"/>
        </w:rPr>
        <w:lastRenderedPageBreak/>
        <w:t>Первичные требования</w:t>
      </w:r>
    </w:p>
    <w:p w14:paraId="54F91920" w14:textId="77777777" w:rsidR="00992618" w:rsidRDefault="00992618" w:rsidP="00992618">
      <w:r>
        <w:rPr>
          <w:color w:val="000000"/>
        </w:rPr>
        <w:t>Первичные требования к системе анализа и управления персональным гардеробом представлены в таблице 4.</w:t>
      </w:r>
    </w:p>
    <w:p w14:paraId="7345BEA8" w14:textId="77777777" w:rsidR="00992618" w:rsidRPr="00B84BEA" w:rsidRDefault="00992618" w:rsidP="00992618">
      <w:pPr>
        <w:ind w:firstLine="0"/>
      </w:pPr>
      <w:r>
        <w:rPr>
          <w:color w:val="000000"/>
        </w:rPr>
        <w:t>Таблица 4 – Первичные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92618" w14:paraId="0D032306" w14:textId="77777777" w:rsidTr="00652F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55B031A9" w14:textId="77777777" w:rsidR="00992618" w:rsidRPr="00B84BEA" w:rsidRDefault="00992618" w:rsidP="00652F9E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  <w:color w:val="000000"/>
              </w:rPr>
              <w:t>Требования</w:t>
            </w:r>
          </w:p>
        </w:tc>
        <w:tc>
          <w:tcPr>
            <w:tcW w:w="5098" w:type="dxa"/>
          </w:tcPr>
          <w:p w14:paraId="636DF955" w14:textId="77777777" w:rsidR="00992618" w:rsidRPr="00B84BEA" w:rsidRDefault="00992618" w:rsidP="00652F9E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  <w:color w:val="000000"/>
              </w:rPr>
              <w:t xml:space="preserve"> Критерий проверки</w:t>
            </w:r>
          </w:p>
        </w:tc>
      </w:tr>
      <w:tr w:rsidR="00992618" w14:paraId="42C1A541" w14:textId="77777777" w:rsidTr="00652F9E">
        <w:tc>
          <w:tcPr>
            <w:tcW w:w="5097" w:type="dxa"/>
          </w:tcPr>
          <w:p w14:paraId="4C635B4B" w14:textId="77777777" w:rsidR="00DD0C5A" w:rsidRDefault="00000000">
            <w:r>
              <w:rPr>
                <w:color w:val="000000"/>
              </w:rPr>
              <w:t>Система должна позволять пользователю добавлять вещи в персональный гардероб.</w:t>
            </w:r>
          </w:p>
        </w:tc>
        <w:tc>
          <w:tcPr>
            <w:tcW w:w="5098" w:type="dxa"/>
          </w:tcPr>
          <w:p w14:paraId="1AB23C57" w14:textId="77777777" w:rsidR="00DD0C5A" w:rsidRDefault="00000000">
            <w:r>
              <w:rPr>
                <w:color w:val="000000"/>
              </w:rPr>
              <w:t>После заполнения обязательных полей и выбора фотографии новая вещь отображается в гардеробе пользователя.</w:t>
            </w:r>
          </w:p>
        </w:tc>
      </w:tr>
      <w:tr w:rsidR="00992618" w14:paraId="27721D41" w14:textId="77777777" w:rsidTr="00652F9E">
        <w:tc>
          <w:tcPr>
            <w:tcW w:w="5097" w:type="dxa"/>
          </w:tcPr>
          <w:p w14:paraId="19ED8BAD" w14:textId="77777777" w:rsidR="00DD0C5A" w:rsidRDefault="00000000">
            <w:r>
              <w:rPr>
                <w:color w:val="000000"/>
              </w:rPr>
              <w:t>Система должна позволять редактировать и удалять вещи.</w:t>
            </w:r>
          </w:p>
        </w:tc>
        <w:tc>
          <w:tcPr>
            <w:tcW w:w="5098" w:type="dxa"/>
          </w:tcPr>
          <w:p w14:paraId="49143640" w14:textId="77777777" w:rsidR="00DD0C5A" w:rsidRDefault="00000000">
            <w:r>
              <w:rPr>
                <w:color w:val="000000"/>
              </w:rPr>
              <w:t>После изменения данные карточки обновляются, а удалённая вещь исчезает из списка гардероба.</w:t>
            </w:r>
          </w:p>
        </w:tc>
      </w:tr>
      <w:tr w:rsidR="00992618" w14:paraId="2A7DB560" w14:textId="77777777" w:rsidTr="00652F9E">
        <w:tc>
          <w:tcPr>
            <w:tcW w:w="5097" w:type="dxa"/>
          </w:tcPr>
          <w:p w14:paraId="5FD8FE95" w14:textId="77777777" w:rsidR="00DD0C5A" w:rsidRDefault="00000000">
            <w:r>
              <w:rPr>
                <w:color w:val="000000"/>
              </w:rPr>
              <w:t>Система должна предоставлять поиск и фильтрацию вещей.</w:t>
            </w:r>
          </w:p>
        </w:tc>
        <w:tc>
          <w:tcPr>
            <w:tcW w:w="5098" w:type="dxa"/>
          </w:tcPr>
          <w:p w14:paraId="22AB8E45" w14:textId="77777777" w:rsidR="00DD0C5A" w:rsidRDefault="00000000">
            <w:r>
              <w:rPr>
                <w:color w:val="000000"/>
              </w:rPr>
              <w:t>Пользователь может найти вещь по названию и отфильтровать гардероб минимум по категории, цвету и сезону.</w:t>
            </w:r>
          </w:p>
        </w:tc>
      </w:tr>
      <w:tr w:rsidR="00992618" w14:paraId="3B7E0EAF" w14:textId="77777777" w:rsidTr="00652F9E">
        <w:tc>
          <w:tcPr>
            <w:tcW w:w="5097" w:type="dxa"/>
          </w:tcPr>
          <w:p w14:paraId="33A3E237" w14:textId="77777777" w:rsidR="00DD0C5A" w:rsidRDefault="00000000">
            <w:r>
              <w:rPr>
                <w:color w:val="000000"/>
              </w:rPr>
              <w:t>Система должна позволять создавать образы из вещей гардероба.</w:t>
            </w:r>
          </w:p>
        </w:tc>
        <w:tc>
          <w:tcPr>
            <w:tcW w:w="5098" w:type="dxa"/>
          </w:tcPr>
          <w:p w14:paraId="312A369E" w14:textId="77777777" w:rsidR="00DD0C5A" w:rsidRDefault="00000000">
            <w:r>
              <w:rPr>
                <w:color w:val="000000"/>
              </w:rPr>
              <w:t>Пользователь выбирает несколько вещей и сохраняет их как отдельный образ.</w:t>
            </w:r>
          </w:p>
        </w:tc>
      </w:tr>
      <w:tr w:rsidR="00992618" w14:paraId="394850C2" w14:textId="77777777" w:rsidTr="00652F9E">
        <w:tc>
          <w:tcPr>
            <w:tcW w:w="5097" w:type="dxa"/>
          </w:tcPr>
          <w:p w14:paraId="6E062DC2" w14:textId="77777777" w:rsidR="00DD0C5A" w:rsidRDefault="00000000">
            <w:r>
              <w:rPr>
                <w:color w:val="000000"/>
              </w:rPr>
              <w:t>Система должна предоставлять анализ персонального гардероба.</w:t>
            </w:r>
          </w:p>
        </w:tc>
        <w:tc>
          <w:tcPr>
            <w:tcW w:w="5098" w:type="dxa"/>
          </w:tcPr>
          <w:p w14:paraId="7E1651AD" w14:textId="77777777" w:rsidR="00DD0C5A" w:rsidRDefault="00000000">
            <w:r>
              <w:rPr>
                <w:color w:val="000000"/>
              </w:rPr>
              <w:t>В системе отображается статистика по количеству вещей, категориям и использованию одежды.</w:t>
            </w:r>
          </w:p>
        </w:tc>
      </w:tr>
      <w:tr w:rsidR="00992618" w14:paraId="24F7B69B" w14:textId="77777777" w:rsidTr="00652F9E">
        <w:tc>
          <w:tcPr>
            <w:tcW w:w="5097" w:type="dxa"/>
          </w:tcPr>
          <w:p w14:paraId="264F0682" w14:textId="77777777" w:rsidR="00DD0C5A" w:rsidRDefault="00000000">
            <w:r>
              <w:rPr>
                <w:color w:val="000000"/>
              </w:rPr>
              <w:t>Система должна формировать рекомендации по сочетанию вещей.</w:t>
            </w:r>
          </w:p>
        </w:tc>
        <w:tc>
          <w:tcPr>
            <w:tcW w:w="5098" w:type="dxa"/>
          </w:tcPr>
          <w:p w14:paraId="40B96F82" w14:textId="77777777" w:rsidR="00DD0C5A" w:rsidRDefault="00000000">
            <w:r>
              <w:rPr>
                <w:color w:val="000000"/>
              </w:rPr>
              <w:t>При выборе вещи система предлагает подходящие предметы из гардероба пользователя с учётом их характеристик.</w:t>
            </w:r>
          </w:p>
        </w:tc>
      </w:tr>
      <w:tr w:rsidR="00992618" w14:paraId="5C289344" w14:textId="77777777" w:rsidTr="00652F9E">
        <w:tc>
          <w:tcPr>
            <w:tcW w:w="5097" w:type="dxa"/>
          </w:tcPr>
          <w:p w14:paraId="4E250CC2" w14:textId="77777777" w:rsidR="00DD0C5A" w:rsidRDefault="00000000">
            <w:r>
              <w:rPr>
                <w:color w:val="000000"/>
              </w:rPr>
              <w:t>Система должна обеспечивать защиту персональных данных.</w:t>
            </w:r>
          </w:p>
        </w:tc>
        <w:tc>
          <w:tcPr>
            <w:tcW w:w="5098" w:type="dxa"/>
          </w:tcPr>
          <w:p w14:paraId="7E674E02" w14:textId="77777777" w:rsidR="00DD0C5A" w:rsidRDefault="00000000">
            <w:r>
              <w:rPr>
                <w:color w:val="000000"/>
              </w:rPr>
              <w:t>Пользователь получает доступ только к своему гардеробу, а данные не должны быть доступны другим пользователям без разрешения.</w:t>
            </w:r>
          </w:p>
        </w:tc>
      </w:tr>
    </w:tbl>
    <w:p w14:paraId="1BA69150" w14:textId="77777777" w:rsidR="00B84BEA" w:rsidRPr="00B84BEA" w:rsidRDefault="00B84BEA" w:rsidP="00B84BEA"/>
    <w:p w14:paraId="60217C55" w14:textId="77777777" w:rsidR="00DC3ACD" w:rsidRPr="00DC3ACD" w:rsidRDefault="00DC3ACD" w:rsidP="00992618">
      <w:pPr>
        <w:ind w:firstLine="0"/>
      </w:pPr>
    </w:p>
    <w:sectPr w:rsidR="00DC3ACD" w:rsidRPr="00DC3ACD" w:rsidSect="00CD462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660D0" w14:textId="77777777" w:rsidR="00C47FBD" w:rsidRDefault="00C47FBD">
      <w:pPr>
        <w:spacing w:before="0" w:line="240" w:lineRule="auto"/>
      </w:pPr>
      <w:r>
        <w:separator/>
      </w:r>
    </w:p>
  </w:endnote>
  <w:endnote w:type="continuationSeparator" w:id="0">
    <w:p w14:paraId="6683C90D" w14:textId="77777777" w:rsidR="00C47FBD" w:rsidRDefault="00C47FBD">
      <w:pPr>
        <w:spacing w:before="0" w:line="240" w:lineRule="auto"/>
      </w:pPr>
      <w:r>
        <w:continuationSeparator/>
      </w:r>
    </w:p>
  </w:endnote>
  <w:endnote w:type="continuationNotice" w:id="1">
    <w:p w14:paraId="655A086F" w14:textId="77777777" w:rsidR="00C47FBD" w:rsidRDefault="00C47FB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DCBD0" w14:textId="77777777" w:rsidR="00C47FBD" w:rsidRDefault="00C47FBD" w:rsidP="00990EAC">
      <w:pPr>
        <w:spacing w:before="0" w:line="240" w:lineRule="auto"/>
      </w:pPr>
      <w:r>
        <w:separator/>
      </w:r>
    </w:p>
  </w:footnote>
  <w:footnote w:type="continuationSeparator" w:id="0">
    <w:p w14:paraId="5ACFF59B" w14:textId="77777777" w:rsidR="00C47FBD" w:rsidRDefault="00C47FBD" w:rsidP="00990EAC">
      <w:pPr>
        <w:spacing w:before="0" w:line="240" w:lineRule="auto"/>
      </w:pPr>
      <w:r>
        <w:continuationSeparator/>
      </w:r>
    </w:p>
  </w:footnote>
  <w:footnote w:type="continuationNotice" w:id="1">
    <w:p w14:paraId="74B548CC" w14:textId="77777777" w:rsidR="00C47FBD" w:rsidRDefault="00C47FB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2B30B" w14:textId="77777777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AE12F4">
      <w:rPr>
        <w:rStyle w:val="af1"/>
        <w:noProof/>
      </w:rPr>
      <w:t>10</w:t>
    </w:r>
    <w:r w:rsidRPr="00C17A21">
      <w:rPr>
        <w:rStyle w:val="af1"/>
      </w:rPr>
      <w:fldChar w:fldCharType="end"/>
    </w:r>
  </w:p>
  <w:p w14:paraId="232BAE5D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A95387E"/>
    <w:multiLevelType w:val="hybridMultilevel"/>
    <w:tmpl w:val="07A0C182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EA05599"/>
    <w:multiLevelType w:val="hybridMultilevel"/>
    <w:tmpl w:val="11D8064E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9C10856"/>
    <w:multiLevelType w:val="hybridMultilevel"/>
    <w:tmpl w:val="901AAC9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7" w15:restartNumberingAfterBreak="0">
    <w:nsid w:val="2B2312AD"/>
    <w:multiLevelType w:val="hybridMultilevel"/>
    <w:tmpl w:val="6DAA862A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9" w15:restartNumberingAfterBreak="0">
    <w:nsid w:val="325115F9"/>
    <w:multiLevelType w:val="hybridMultilevel"/>
    <w:tmpl w:val="2AC2DAD6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CEE2BA7"/>
    <w:multiLevelType w:val="hybridMultilevel"/>
    <w:tmpl w:val="A454C796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64D3CFD"/>
    <w:multiLevelType w:val="hybridMultilevel"/>
    <w:tmpl w:val="D084D6B2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5D461246"/>
    <w:multiLevelType w:val="hybridMultilevel"/>
    <w:tmpl w:val="6B64784A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181F56"/>
    <w:multiLevelType w:val="hybridMultilevel"/>
    <w:tmpl w:val="B448AB36"/>
    <w:lvl w:ilvl="0" w:tplc="210E9184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72586741"/>
    <w:multiLevelType w:val="hybridMultilevel"/>
    <w:tmpl w:val="3C7018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987F84"/>
    <w:multiLevelType w:val="hybridMultilevel"/>
    <w:tmpl w:val="59EAE0D2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794A5201"/>
    <w:multiLevelType w:val="hybridMultilevel"/>
    <w:tmpl w:val="9FF88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554097">
    <w:abstractNumId w:val="6"/>
  </w:num>
  <w:num w:numId="2" w16cid:durableId="1173911472">
    <w:abstractNumId w:val="0"/>
  </w:num>
  <w:num w:numId="3" w16cid:durableId="681249635">
    <w:abstractNumId w:val="8"/>
  </w:num>
  <w:num w:numId="4" w16cid:durableId="1184589744">
    <w:abstractNumId w:val="3"/>
  </w:num>
  <w:num w:numId="5" w16cid:durableId="1413232910">
    <w:abstractNumId w:val="4"/>
  </w:num>
  <w:num w:numId="6" w16cid:durableId="1070081538">
    <w:abstractNumId w:val="10"/>
  </w:num>
  <w:num w:numId="7" w16cid:durableId="1227835913">
    <w:abstractNumId w:val="1"/>
  </w:num>
  <w:num w:numId="8" w16cid:durableId="1772968229">
    <w:abstractNumId w:val="7"/>
  </w:num>
  <w:num w:numId="9" w16cid:durableId="858156570">
    <w:abstractNumId w:val="2"/>
  </w:num>
  <w:num w:numId="10" w16cid:durableId="1657298455">
    <w:abstractNumId w:val="11"/>
  </w:num>
  <w:num w:numId="11" w16cid:durableId="1504780558">
    <w:abstractNumId w:val="15"/>
  </w:num>
  <w:num w:numId="12" w16cid:durableId="1806774039">
    <w:abstractNumId w:val="16"/>
  </w:num>
  <w:num w:numId="13" w16cid:durableId="881406063">
    <w:abstractNumId w:val="14"/>
  </w:num>
  <w:num w:numId="14" w16cid:durableId="127670192">
    <w:abstractNumId w:val="12"/>
  </w:num>
  <w:num w:numId="15" w16cid:durableId="886186127">
    <w:abstractNumId w:val="9"/>
  </w:num>
  <w:num w:numId="16" w16cid:durableId="177930698">
    <w:abstractNumId w:val="5"/>
  </w:num>
  <w:num w:numId="17" w16cid:durableId="200127323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0DFC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07C8"/>
    <w:rsid w:val="001725AD"/>
    <w:rsid w:val="0017277F"/>
    <w:rsid w:val="00172DBA"/>
    <w:rsid w:val="001732A9"/>
    <w:rsid w:val="00177E96"/>
    <w:rsid w:val="00186EFA"/>
    <w:rsid w:val="0019044F"/>
    <w:rsid w:val="001A0A70"/>
    <w:rsid w:val="001A12C2"/>
    <w:rsid w:val="001A50A1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6F8D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416D"/>
    <w:rsid w:val="004A0E13"/>
    <w:rsid w:val="004A1529"/>
    <w:rsid w:val="004A2469"/>
    <w:rsid w:val="004A34C3"/>
    <w:rsid w:val="004A633B"/>
    <w:rsid w:val="004A7A41"/>
    <w:rsid w:val="004B0C8E"/>
    <w:rsid w:val="004B0F88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4CAF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B19D8"/>
    <w:rsid w:val="006C0211"/>
    <w:rsid w:val="006C3F1C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2618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7A"/>
    <w:rsid w:val="009F458B"/>
    <w:rsid w:val="009F59D7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03C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12F4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5"/>
    <w:rsid w:val="00BE71FF"/>
    <w:rsid w:val="00BF0033"/>
    <w:rsid w:val="00BF44A4"/>
    <w:rsid w:val="00BF4BE3"/>
    <w:rsid w:val="00BF689C"/>
    <w:rsid w:val="00BF7BFF"/>
    <w:rsid w:val="00C0273B"/>
    <w:rsid w:val="00C035AA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47FBD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462A"/>
    <w:rsid w:val="00CA46E3"/>
    <w:rsid w:val="00CB0DC3"/>
    <w:rsid w:val="00CB1422"/>
    <w:rsid w:val="00CB211A"/>
    <w:rsid w:val="00CB3F90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0FB5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0C5A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2E51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4341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3BBCDC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customStyle="1" w:styleId="13">
    <w:name w:val="Неразрешенное упоминание1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B29DF3-690B-46A9-8485-AC6A10124B1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484</TotalTime>
  <Pages>11</Pages>
  <Words>1526</Words>
  <Characters>8703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POIUY,THEHAPPY</cp:lastModifiedBy>
  <cp:revision>22</cp:revision>
  <cp:lastPrinted>2025-04-03T08:40:00Z</cp:lastPrinted>
  <dcterms:created xsi:type="dcterms:W3CDTF">2025-09-10T15:45:00Z</dcterms:created>
  <dcterms:modified xsi:type="dcterms:W3CDTF">2026-09-14T14:01:00Z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