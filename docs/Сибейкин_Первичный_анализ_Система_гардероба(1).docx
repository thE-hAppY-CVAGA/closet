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765B8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bookmarkStart w:id="0" w:name="OLE_LINK2"/>
      <w:bookmarkStart w:id="1" w:name="OLE_LINK3"/>
      <w:r w:rsidRPr="00AD686B">
        <w:rPr>
          <w:rFonts w:eastAsia="Times New Roman" w:cs="Times New Roman"/>
          <w:color w:val="000000"/>
          <w:sz w:val="28"/>
          <w:szCs w:val="28"/>
        </w:rPr>
        <w:t>Министерство науки и высшего образования Российской Федерации</w:t>
      </w:r>
    </w:p>
    <w:p w14:paraId="68D63C54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14:paraId="7DD53F59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высшего образования</w:t>
      </w:r>
    </w:p>
    <w:p w14:paraId="78EC3B8E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«Вятский государственный университет»</w:t>
      </w:r>
    </w:p>
    <w:p w14:paraId="19B5AB1A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Колледж ВятГУ</w:t>
      </w:r>
    </w:p>
    <w:p w14:paraId="6971C94D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4D448C67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59CB27CE" w14:textId="77777777" w:rsidR="00DC3ACD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61C2E240" w14:textId="77777777" w:rsidR="00CF0FB5" w:rsidRPr="00AD686B" w:rsidRDefault="00CF0FB5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0C6E97FB" w14:textId="77777777" w:rsidR="00CD462B" w:rsidRPr="00AD686B" w:rsidRDefault="00CD462B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09C92CC9" w14:textId="77777777" w:rsidR="00CD462B" w:rsidRPr="00FA4341" w:rsidRDefault="00DC3ACD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b/>
          <w:bCs/>
          <w:color w:val="000000"/>
          <w:sz w:val="28"/>
          <w:szCs w:val="28"/>
        </w:rPr>
      </w:pPr>
      <w:r w:rsidRPr="00FA4341">
        <w:rPr>
          <w:b/>
          <w:bCs/>
          <w:color w:val="000000"/>
          <w:sz w:val="28"/>
          <w:szCs w:val="28"/>
        </w:rPr>
        <w:t>Первичный анализ продукта</w:t>
      </w:r>
    </w:p>
    <w:p w14:paraId="05C7E221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color w:val="000000"/>
          <w:sz w:val="28"/>
          <w:szCs w:val="28"/>
        </w:rPr>
      </w:pPr>
    </w:p>
    <w:p w14:paraId="603ACDEC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4AFAD0F1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132E9135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7C85680E" w14:textId="77777777" w:rsidR="00CD462B" w:rsidRPr="00AD686B" w:rsidRDefault="00CD462B" w:rsidP="00D046C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24F5DE11" w14:textId="77777777" w:rsidR="00CD462B" w:rsidRPr="00FA4341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2704" w:firstLine="2126"/>
        <w:rPr>
          <w:rFonts w:eastAsia="Quattrocento Sans" w:cs="Times New Roman"/>
          <w:color w:val="000000"/>
          <w:sz w:val="28"/>
          <w:szCs w:val="28"/>
        </w:rPr>
      </w:pPr>
      <w:r w:rsidRPr="00FA4341">
        <w:rPr>
          <w:color w:val="000000"/>
          <w:sz w:val="28"/>
          <w:szCs w:val="28"/>
        </w:rPr>
        <w:t>Выполнил: студент учебной группы</w:t>
      </w:r>
    </w:p>
    <w:p w14:paraId="07550B1F" w14:textId="77777777" w:rsidR="00CD462B" w:rsidRPr="00FA4341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 w:rsidRPr="00FA4341">
        <w:rPr>
          <w:color w:val="000000"/>
          <w:sz w:val="28"/>
          <w:szCs w:val="28"/>
        </w:rPr>
        <w:t>ИСПк-402-52-00</w:t>
      </w:r>
    </w:p>
    <w:p w14:paraId="649848AD" w14:textId="77777777" w:rsidR="00CD462B" w:rsidRPr="00FA4341" w:rsidRDefault="00CF0FB5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 w:rsidRPr="00FA4341">
        <w:rPr>
          <w:color w:val="000000"/>
          <w:sz w:val="28"/>
          <w:szCs w:val="28"/>
        </w:rPr>
        <w:t>Сибейкин И.А.</w:t>
      </w:r>
    </w:p>
    <w:p w14:paraId="4128F954" w14:textId="77777777" w:rsidR="00CD462B" w:rsidRPr="00FA4341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</w:p>
    <w:p w14:paraId="5BF1D53E" w14:textId="77777777" w:rsidR="00CD462B" w:rsidRPr="00FA4341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  <w:r w:rsidRPr="00FA4341">
        <w:rPr>
          <w:color w:val="000000"/>
          <w:sz w:val="28"/>
          <w:szCs w:val="28"/>
        </w:rPr>
        <w:t>Преподаватель:</w:t>
      </w:r>
    </w:p>
    <w:p w14:paraId="678EA189" w14:textId="77777777" w:rsidR="00CD462B" w:rsidRPr="00FA4341" w:rsidRDefault="00DC3ACD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  <w:r w:rsidRPr="00FA4341">
        <w:rPr>
          <w:color w:val="000000"/>
          <w:sz w:val="28"/>
          <w:szCs w:val="28"/>
        </w:rPr>
        <w:t>Долженкова М. Л.</w:t>
      </w:r>
    </w:p>
    <w:p w14:paraId="65D7E1D4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25FF72C9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53E34AA8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51B3ED5D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7EA5FCEC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Times New Roman" w:cs="Times New Roman"/>
          <w:color w:val="000000"/>
          <w:sz w:val="28"/>
          <w:szCs w:val="28"/>
        </w:rPr>
      </w:pPr>
    </w:p>
    <w:p w14:paraId="40E4D867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Киров</w:t>
      </w:r>
    </w:p>
    <w:p w14:paraId="264ECC33" w14:textId="77777777" w:rsidR="00DC3ACD" w:rsidRDefault="00CD462B" w:rsidP="00CD462B">
      <w:pPr>
        <w:ind w:firstLine="0"/>
        <w:jc w:val="center"/>
        <w:rPr>
          <w:rFonts w:cs="Times New Roman"/>
          <w:sz w:val="28"/>
          <w:szCs w:val="28"/>
        </w:rPr>
      </w:pPr>
      <w:bookmarkStart w:id="2" w:name="_gjdgxs" w:colFirst="0" w:colLast="0"/>
      <w:bookmarkEnd w:id="2"/>
      <w:r w:rsidRPr="00AD686B">
        <w:rPr>
          <w:rFonts w:cs="Times New Roman"/>
          <w:color w:val="000000"/>
          <w:sz w:val="28"/>
          <w:szCs w:val="28"/>
        </w:rPr>
        <w:t>202</w:t>
      </w:r>
      <w:r w:rsidR="002627BF">
        <w:rPr>
          <w:rFonts w:cs="Times New Roman"/>
          <w:color w:val="000000"/>
          <w:sz w:val="28"/>
          <w:szCs w:val="28"/>
        </w:rPr>
        <w:t>6</w:t>
      </w:r>
      <w:bookmarkEnd w:id="0"/>
      <w:bookmarkEnd w:id="1"/>
    </w:p>
    <w:p w14:paraId="37FC7FC5" w14:textId="77777777" w:rsidR="00DC3ACD" w:rsidRDefault="00DC3ACD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br w:type="page"/>
      </w:r>
    </w:p>
    <w:p w14:paraId="6CBE67BB" w14:textId="77777777" w:rsidR="00CD462B" w:rsidRDefault="00DC3ACD" w:rsidP="00DC3ACD">
      <w:pPr>
        <w:pStyle w:val="1"/>
      </w:pPr>
      <w:r>
        <w:rPr>
          <w:color w:val="000000"/>
        </w:rPr>
        <w:lastRenderedPageBreak/>
        <w:t>Бизнес-проблема</w:t>
      </w:r>
    </w:p>
    <w:p w14:paraId="5F9E4F7E" w14:textId="77777777" w:rsidR="00CF0FB5" w:rsidRPr="00CF0FB5" w:rsidRDefault="00CF0FB5" w:rsidP="00CF0FB5">
      <w:r>
        <w:rPr>
          <w:color w:val="000000"/>
        </w:rPr>
        <w:t>У пользователя часто отсутствует удобный способ вести учёт своего гардероба. Одежда хранится без единой системы, из-за чего сложно быстро понять, какие вещи уже есть, что хорошо сочетается между собой и какие предметы используются редко. Подбор одежды на каждый день занимает дополнительное время, а покупки могут приводить к появлению похожих или ненужных вещей. Отсутствие анализа гардероба также затрудняет планирование образов и контроль состояния одежды.</w:t>
      </w:r>
    </w:p>
    <w:p w14:paraId="575C779A" w14:textId="77777777" w:rsidR="00DC3ACD" w:rsidRDefault="00DC3ACD">
      <w:pPr>
        <w:spacing w:before="0" w:after="200" w:line="276" w:lineRule="auto"/>
        <w:ind w:firstLine="0"/>
        <w:contextualSpacing w:val="0"/>
        <w:jc w:val="left"/>
      </w:pPr>
      <w:r>
        <w:rPr>
          <w:color w:val="000000"/>
        </w:rPr>
        <w:br w:type="page"/>
      </w:r>
    </w:p>
    <w:p w14:paraId="11653F31" w14:textId="77777777" w:rsidR="00DC3ACD" w:rsidRDefault="00DC3ACD" w:rsidP="00DC3ACD">
      <w:pPr>
        <w:pStyle w:val="1"/>
      </w:pPr>
      <w:r>
        <w:rPr>
          <w:color w:val="000000"/>
        </w:rPr>
        <w:lastRenderedPageBreak/>
        <w:t>Цель системы</w:t>
      </w:r>
    </w:p>
    <w:p w14:paraId="7435F205" w14:textId="77777777" w:rsidR="00CF0FB5" w:rsidRPr="00CF0FB5" w:rsidRDefault="00CF0FB5" w:rsidP="00CF0FB5">
      <w:r>
        <w:rPr>
          <w:color w:val="000000"/>
        </w:rPr>
        <w:t>Целью системы является создание цифрового инструмента для учёта, анализа и управления персональным гардеробом. Система должна помогать пользователю добавлять вещи, хранить информацию о них, составлять образы, находить подходящие сочетания и анализировать использование одежды, чтобы упростить повседневный выбор и сделать гардероб более организованным.</w:t>
      </w:r>
    </w:p>
    <w:p w14:paraId="5492A4FF" w14:textId="77777777" w:rsidR="00DC3ACD" w:rsidRDefault="00DC3ACD">
      <w:pPr>
        <w:spacing w:before="0" w:after="200" w:line="276" w:lineRule="auto"/>
        <w:ind w:firstLine="0"/>
        <w:contextualSpacing w:val="0"/>
        <w:jc w:val="left"/>
      </w:pPr>
      <w:r>
        <w:rPr>
          <w:color w:val="000000"/>
        </w:rPr>
        <w:br w:type="page"/>
      </w:r>
    </w:p>
    <w:p w14:paraId="18D0BC28" w14:textId="77777777" w:rsidR="00DC3ACD" w:rsidRDefault="00DC3ACD" w:rsidP="00DC3ACD">
      <w:pPr>
        <w:pStyle w:val="1"/>
      </w:pPr>
      <w:r>
        <w:rPr>
          <w:color w:val="000000"/>
        </w:rPr>
        <w:lastRenderedPageBreak/>
        <w:t>Стейкхолдеры</w:t>
      </w:r>
    </w:p>
    <w:p w14:paraId="1ACF0521" w14:textId="77777777" w:rsidR="005E4CAF" w:rsidRDefault="005E4CAF" w:rsidP="005E4CAF">
      <w:r>
        <w:rPr>
          <w:color w:val="000000"/>
        </w:rPr>
        <w:t>К основным стейкхолдерам системы анализа и управления персональным гардеробом относятся:</w:t>
      </w:r>
    </w:p>
    <w:p w14:paraId="1304781E" w14:textId="147786E0" w:rsidR="00BE71F5" w:rsidRDefault="00010DFC" w:rsidP="00BE71F5">
      <w:pPr>
        <w:pStyle w:val="2"/>
      </w:pPr>
      <w:r>
        <w:rPr>
          <w:color w:val="000000"/>
        </w:rPr>
        <w:t xml:space="preserve">Владелец </w:t>
      </w:r>
      <w:r w:rsidR="00B332D5">
        <w:rPr>
          <w:color w:val="000000"/>
        </w:rPr>
        <w:t>гардероба (единственный пользователь)</w:t>
      </w:r>
    </w:p>
    <w:p w14:paraId="763FF532" w14:textId="77777777" w:rsidR="00B332D5" w:rsidRDefault="00B332D5" w:rsidP="00B332D5">
      <w:r>
        <w:t>Единственный пользователь приложения, который ведёт собственный гардероб. Отдельные роли администратора и гостя не предусматриваются. Пользовательские истории:</w:t>
      </w:r>
    </w:p>
    <w:p w14:paraId="0EAE7A33" w14:textId="77777777" w:rsidR="00B332D5" w:rsidRDefault="00B332D5" w:rsidP="00B332D5">
      <w:r>
        <w:t>Как владелец гардероба, я хочу добавлять вещи с фотографией и описанием, чтобы хранить информацию о своей одежде в одном месте.</w:t>
      </w:r>
    </w:p>
    <w:p w14:paraId="5692B3E4" w14:textId="77777777" w:rsidR="00B332D5" w:rsidRDefault="00B332D5" w:rsidP="00B332D5">
      <w:r>
        <w:t>Как владелец гардероба, я хочу указывать категорию, цвет, сезон и стиль вещи, чтобы удобнее искать одежду и подбирать сочетания.</w:t>
      </w:r>
    </w:p>
    <w:p w14:paraId="550C28F7" w14:textId="77777777" w:rsidR="00B332D5" w:rsidRDefault="00B332D5" w:rsidP="00B332D5">
      <w:r>
        <w:t>Как владелец гардероба, я хочу редактировать или удалять вещи, чтобы поддерживать гардероб в актуальном состоянии.</w:t>
      </w:r>
    </w:p>
    <w:p w14:paraId="4E8C5E3A" w14:textId="77777777" w:rsidR="00B332D5" w:rsidRDefault="00B332D5" w:rsidP="00B332D5">
      <w:r>
        <w:t>Как владелец гардероба, я хочу искать и фильтровать вещи, чтобы быстро находить нужную одежду.</w:t>
      </w:r>
    </w:p>
    <w:p w14:paraId="7A07B062" w14:textId="77777777" w:rsidR="00B332D5" w:rsidRDefault="00B332D5" w:rsidP="00B332D5">
      <w:r>
        <w:t>Как владелец гардероба, я хочу создавать образы из сохранённых вещей, чтобы заранее планировать комплекты одежды.</w:t>
      </w:r>
    </w:p>
    <w:p w14:paraId="14068D3A" w14:textId="77777777" w:rsidR="00B332D5" w:rsidRDefault="00B332D5" w:rsidP="00B332D5">
      <w:r>
        <w:t>Как владелец гардероба, я хочу получать варианты сочетаний вещей, чтобы быстрее подбирать повседневные образы.</w:t>
      </w:r>
    </w:p>
    <w:p w14:paraId="5A6493A7" w14:textId="77777777" w:rsidR="00B332D5" w:rsidRDefault="00B332D5" w:rsidP="00B332D5">
      <w:r>
        <w:t>Как владелец гардероба, я хочу просматривать статистику использования вещей, чтобы понимать, какая одежда используется редко.</w:t>
      </w:r>
    </w:p>
    <w:p w14:paraId="5F81669A" w14:textId="77777777" w:rsidR="00B332D5" w:rsidRDefault="00B332D5" w:rsidP="00B332D5">
      <w:r>
        <w:t>Как владелец гардероба, я хочу сохранять и восстанавливать данные, чтобы не потерять информацию о своём гардеробе.</w:t>
      </w:r>
    </w:p>
    <w:p w14:paraId="6B306C44" w14:textId="77777777" w:rsidR="00FE1E46" w:rsidRDefault="00FE1E46" w:rsidP="00FE1E46">
      <w:pPr>
        <w:pStyle w:val="1"/>
      </w:pPr>
      <w:r>
        <w:rPr>
          <w:color w:val="000000"/>
        </w:rPr>
        <w:lastRenderedPageBreak/>
        <w:t>Границы системы</w:t>
      </w:r>
    </w:p>
    <w:p w14:paraId="0A4771CB" w14:textId="77777777" w:rsidR="00B332D5" w:rsidRDefault="00B332D5" w:rsidP="00B332D5">
      <w:r>
        <w:rPr>
          <w:color w:val="000000"/>
        </w:rPr>
        <w:t>Система является цифровым инструментом для персонального управления гардеробом. В неё входят функции хранения информации о вещах, работы с фотографиями, создания образов, поиска, фильтрации и анализа гардероба. Внешними остаются сервисы, которые не относятся непосредственно к управлению гардеробом пользователя. В таблице 1 представлены границы системы.</w:t>
      </w:r>
    </w:p>
    <w:p w14:paraId="5C1BC477" w14:textId="77777777" w:rsidR="001707C8" w:rsidRDefault="001707C8" w:rsidP="001707C8">
      <w:pPr>
        <w:pStyle w:val="vgutTableName"/>
      </w:pPr>
      <w:r>
        <w:rPr>
          <w:color w:val="000000"/>
        </w:rPr>
        <w:t>Таблица 1 – Границы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1707C8" w14:paraId="0158C667" w14:textId="77777777" w:rsidTr="00652F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304CE58B" w14:textId="77777777" w:rsidR="00DD0C5A" w:rsidRDefault="00000000">
            <w:r>
              <w:rPr>
                <w:color w:val="000000"/>
              </w:rPr>
              <w:t>Входит в систему</w:t>
            </w:r>
          </w:p>
        </w:tc>
        <w:tc>
          <w:tcPr>
            <w:tcW w:w="5098" w:type="dxa"/>
          </w:tcPr>
          <w:p w14:paraId="110ED6F2" w14:textId="77777777" w:rsidR="00DD0C5A" w:rsidRDefault="00000000">
            <w:r>
              <w:rPr>
                <w:color w:val="000000"/>
              </w:rPr>
              <w:t>Остается во внешней среде</w:t>
            </w:r>
          </w:p>
        </w:tc>
      </w:tr>
      <w:tr w:rsidR="001707C8" w14:paraId="48B6100C" w14:textId="77777777" w:rsidTr="00652F9E">
        <w:tc>
          <w:tcPr>
            <w:tcW w:w="5097" w:type="dxa"/>
          </w:tcPr>
          <w:p w14:paraId="45C011A5" w14:textId="77777777" w:rsidR="00DD0C5A" w:rsidRDefault="00000000">
            <w:r>
              <w:rPr>
                <w:color w:val="000000"/>
              </w:rPr>
              <w:t>1. Учётные записи и профили пользователей.</w:t>
            </w:r>
            <w:r>
              <w:rPr>
                <w:color w:val="000000"/>
              </w:rPr>
              <w:br/>
              <w:t>2. Добавление, редактирование и удаление вещей гардероба.</w:t>
            </w:r>
            <w:r>
              <w:rPr>
                <w:color w:val="000000"/>
              </w:rPr>
              <w:br/>
              <w:t>3. Хранение фотографий и характеристик вещей.</w:t>
            </w:r>
            <w:r>
              <w:rPr>
                <w:color w:val="000000"/>
              </w:rPr>
              <w:br/>
              <w:t>4. Категоризация одежды по типу, цвету, сезону и стилю.</w:t>
            </w:r>
            <w:r>
              <w:rPr>
                <w:color w:val="000000"/>
              </w:rPr>
              <w:br/>
              <w:t>5. Поиск и фильтрация вещей.</w:t>
            </w:r>
            <w:r>
              <w:rPr>
                <w:color w:val="000000"/>
              </w:rPr>
              <w:br/>
              <w:t>6. Создание и редактирование образов.</w:t>
            </w:r>
            <w:r>
              <w:rPr>
                <w:color w:val="000000"/>
              </w:rPr>
              <w:br/>
              <w:t>7. Анализ использования вещей.</w:t>
            </w:r>
            <w:r>
              <w:rPr>
                <w:color w:val="000000"/>
              </w:rPr>
              <w:br/>
              <w:t>8. Формирование статистики гардероба.</w:t>
            </w:r>
            <w:r>
              <w:rPr>
                <w:color w:val="000000"/>
              </w:rPr>
              <w:br/>
              <w:t>9. Рекомендации по сочетанию вещей.</w:t>
            </w:r>
            <w:r>
              <w:rPr>
                <w:color w:val="000000"/>
              </w:rPr>
              <w:br/>
              <w:t>10. Личный кабинет пользователя.</w:t>
            </w:r>
          </w:p>
        </w:tc>
        <w:tc>
          <w:tcPr>
            <w:tcW w:w="5098" w:type="dxa"/>
          </w:tcPr>
          <w:p w14:paraId="7471B191" w14:textId="77777777" w:rsidR="00DD0C5A" w:rsidRDefault="00000000">
            <w:r>
              <w:rPr>
                <w:color w:val="000000"/>
              </w:rPr>
              <w:t>1. Работа сторонних сервисов хранения изображений.</w:t>
            </w:r>
            <w:r>
              <w:rPr>
                <w:color w:val="000000"/>
              </w:rPr>
              <w:br/>
              <w:t>2. Получение погодных данных из внешних сервисов.</w:t>
            </w:r>
            <w:r>
              <w:rPr>
                <w:color w:val="000000"/>
              </w:rPr>
              <w:br/>
              <w:t>3. Внешняя авторизация, если она используется.</w:t>
            </w:r>
            <w:r>
              <w:rPr>
                <w:color w:val="000000"/>
              </w:rPr>
              <w:br/>
              <w:t>4. Техническая работа серверов и сетевой инфраструктуры.</w:t>
            </w:r>
            <w:r>
              <w:rPr>
                <w:color w:val="000000"/>
              </w:rPr>
              <w:br/>
              <w:t>5. Покупка одежды в сторонних магазинах.</w:t>
            </w:r>
          </w:p>
        </w:tc>
      </w:tr>
    </w:tbl>
    <w:p w14:paraId="0B926651" w14:textId="77777777" w:rsidR="001707C8" w:rsidRDefault="001707C8" w:rsidP="001707C8">
      <w:pPr>
        <w:ind w:firstLine="0"/>
      </w:pPr>
    </w:p>
    <w:p w14:paraId="0A6BEF9F" w14:textId="77777777" w:rsidR="001707C8" w:rsidRPr="001707C8" w:rsidRDefault="001707C8" w:rsidP="001707C8"/>
    <w:p w14:paraId="69D45118" w14:textId="77777777" w:rsidR="00FE1E46" w:rsidRDefault="00FE1E46" w:rsidP="00FE1E46">
      <w:pPr>
        <w:pStyle w:val="1"/>
      </w:pPr>
      <w:r>
        <w:rPr>
          <w:color w:val="000000"/>
        </w:rPr>
        <w:lastRenderedPageBreak/>
        <w:t>Необходимые данные</w:t>
      </w:r>
    </w:p>
    <w:p w14:paraId="7E01EBE3" w14:textId="77777777" w:rsidR="00B332D5" w:rsidRDefault="00B332D5" w:rsidP="00B332D5">
      <w:r>
        <w:rPr>
          <w:color w:val="000000"/>
        </w:rPr>
        <w:t>Для работы системы используются данные, вводимые пользователем, загружаемые изображения и сведения, формируемые приложением автоматически.</w:t>
      </w:r>
    </w:p>
    <w:p w14:paraId="2AC34F83" w14:textId="77777777" w:rsidR="00B332D5" w:rsidRDefault="00B332D5" w:rsidP="00B332D5">
      <w:pPr>
        <w:pStyle w:val="a0"/>
        <w:numPr>
          <w:ilvl w:val="0"/>
          <w:numId w:val="14"/>
        </w:numPr>
        <w:ind w:left="0" w:firstLine="851"/>
      </w:pPr>
      <w:r>
        <w:rPr>
          <w:color w:val="000000"/>
        </w:rPr>
        <w:t>вводимые пользователем;</w:t>
      </w:r>
    </w:p>
    <w:p w14:paraId="21CE2BBC" w14:textId="77777777" w:rsidR="00B332D5" w:rsidRDefault="00B332D5" w:rsidP="00B332D5">
      <w:pPr>
        <w:pStyle w:val="a0"/>
        <w:numPr>
          <w:ilvl w:val="0"/>
          <w:numId w:val="14"/>
        </w:numPr>
        <w:ind w:left="0" w:firstLine="851"/>
      </w:pPr>
      <w:r>
        <w:rPr>
          <w:color w:val="000000"/>
        </w:rPr>
        <w:t>получаемые от внешних сервисов по запросу;</w:t>
      </w:r>
    </w:p>
    <w:p w14:paraId="7D708849" w14:textId="77777777" w:rsidR="00B332D5" w:rsidRDefault="00B332D5" w:rsidP="00B332D5">
      <w:pPr>
        <w:pStyle w:val="a0"/>
        <w:numPr>
          <w:ilvl w:val="0"/>
          <w:numId w:val="14"/>
        </w:numPr>
        <w:ind w:left="0" w:firstLine="851"/>
      </w:pPr>
      <w:r>
        <w:rPr>
          <w:color w:val="000000"/>
        </w:rPr>
        <w:t>данные, формируемые самой системой.</w:t>
      </w:r>
    </w:p>
    <w:p w14:paraId="1AF268F8" w14:textId="77777777" w:rsidR="00AB403C" w:rsidRDefault="00AB403C" w:rsidP="00AB403C">
      <w:r>
        <w:rPr>
          <w:color w:val="000000"/>
        </w:rPr>
        <w:t>Подробные источники данных представлены в таблице 2.</w:t>
      </w:r>
    </w:p>
    <w:p w14:paraId="60B1B54E" w14:textId="77777777" w:rsidR="00AB403C" w:rsidRDefault="00AB403C" w:rsidP="00AB403C">
      <w:pPr>
        <w:ind w:firstLine="0"/>
      </w:pPr>
      <w:r>
        <w:rPr>
          <w:color w:val="000000"/>
        </w:rPr>
        <w:t>Таблица 2 – Данные и их источник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B332D5" w14:paraId="2FE2D1B6" w14:textId="77777777" w:rsidTr="00CD37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42365C5D" w14:textId="77777777" w:rsidR="00B332D5" w:rsidRPr="00B84BEA" w:rsidRDefault="00B332D5" w:rsidP="00CD37E5">
            <w:pPr>
              <w:pStyle w:val="vgutTableText"/>
              <w:rPr>
                <w:b/>
                <w:bCs/>
              </w:rPr>
            </w:pPr>
            <w:r w:rsidRPr="00B84BEA">
              <w:rPr>
                <w:b/>
                <w:bCs/>
                <w:color w:val="000000"/>
              </w:rPr>
              <w:t>Данные</w:t>
            </w:r>
          </w:p>
        </w:tc>
        <w:tc>
          <w:tcPr>
            <w:tcW w:w="5098" w:type="dxa"/>
          </w:tcPr>
          <w:p w14:paraId="3A8232C7" w14:textId="77777777" w:rsidR="00B332D5" w:rsidRPr="00B84BEA" w:rsidRDefault="00B332D5" w:rsidP="00CD37E5">
            <w:pPr>
              <w:pStyle w:val="vgutTableText"/>
              <w:rPr>
                <w:b/>
                <w:bCs/>
              </w:rPr>
            </w:pPr>
            <w:r w:rsidRPr="00B84BEA">
              <w:rPr>
                <w:b/>
                <w:bCs/>
                <w:color w:val="000000"/>
              </w:rPr>
              <w:t>Источник</w:t>
            </w:r>
          </w:p>
        </w:tc>
      </w:tr>
      <w:tr w:rsidR="00B332D5" w14:paraId="50557E4D" w14:textId="77777777" w:rsidTr="00CD37E5">
        <w:tc>
          <w:tcPr>
            <w:tcW w:w="5097" w:type="dxa"/>
          </w:tcPr>
          <w:p w14:paraId="2B940FA8" w14:textId="77777777" w:rsidR="00B332D5" w:rsidRDefault="00B332D5" w:rsidP="00CD37E5">
            <w:r>
              <w:rPr>
                <w:color w:val="000000"/>
              </w:rPr>
              <w:t>Учётные данные пользователя</w:t>
            </w:r>
          </w:p>
        </w:tc>
        <w:tc>
          <w:tcPr>
            <w:tcW w:w="5098" w:type="dxa"/>
          </w:tcPr>
          <w:p w14:paraId="6A296005" w14:textId="77777777" w:rsidR="00B332D5" w:rsidRDefault="00B332D5" w:rsidP="00CD37E5">
            <w:r>
              <w:rPr>
                <w:color w:val="000000"/>
              </w:rPr>
              <w:t>Вводятся пользователем при регистрации; хранятся в базе данных системы</w:t>
            </w:r>
          </w:p>
        </w:tc>
      </w:tr>
      <w:tr w:rsidR="00B332D5" w14:paraId="20D74888" w14:textId="77777777" w:rsidTr="00CD37E5">
        <w:tc>
          <w:tcPr>
            <w:tcW w:w="5097" w:type="dxa"/>
          </w:tcPr>
          <w:p w14:paraId="7ADB2BAE" w14:textId="77777777" w:rsidR="00B332D5" w:rsidRDefault="00B332D5" w:rsidP="00CD37E5">
            <w:r>
              <w:rPr>
                <w:color w:val="000000"/>
              </w:rPr>
              <w:t>Информация о вещи</w:t>
            </w:r>
          </w:p>
        </w:tc>
        <w:tc>
          <w:tcPr>
            <w:tcW w:w="5098" w:type="dxa"/>
          </w:tcPr>
          <w:p w14:paraId="4527BF00" w14:textId="77777777" w:rsidR="00B332D5" w:rsidRDefault="00B332D5" w:rsidP="00CD37E5">
            <w:r>
              <w:rPr>
                <w:color w:val="000000"/>
              </w:rPr>
              <w:t>Вводится пользователем при добавлении вещи</w:t>
            </w:r>
          </w:p>
        </w:tc>
      </w:tr>
      <w:tr w:rsidR="00B332D5" w14:paraId="5D9F4381" w14:textId="77777777" w:rsidTr="00CD37E5">
        <w:tc>
          <w:tcPr>
            <w:tcW w:w="5097" w:type="dxa"/>
          </w:tcPr>
          <w:p w14:paraId="7E064199" w14:textId="77777777" w:rsidR="00B332D5" w:rsidRDefault="00B332D5" w:rsidP="00CD37E5">
            <w:r>
              <w:rPr>
                <w:color w:val="000000"/>
              </w:rPr>
              <w:t>Фотография вещи</w:t>
            </w:r>
          </w:p>
        </w:tc>
        <w:tc>
          <w:tcPr>
            <w:tcW w:w="5098" w:type="dxa"/>
          </w:tcPr>
          <w:p w14:paraId="510F93A0" w14:textId="77777777" w:rsidR="00B332D5" w:rsidRDefault="00B332D5" w:rsidP="00CD37E5">
            <w:r>
              <w:rPr>
                <w:color w:val="000000"/>
              </w:rPr>
              <w:t>Загружается пользователем и сохраняется в системе или подключённом хранилище</w:t>
            </w:r>
          </w:p>
        </w:tc>
      </w:tr>
      <w:tr w:rsidR="00B332D5" w14:paraId="35EB118A" w14:textId="77777777" w:rsidTr="00CD37E5">
        <w:tc>
          <w:tcPr>
            <w:tcW w:w="5097" w:type="dxa"/>
          </w:tcPr>
          <w:p w14:paraId="41ED98A9" w14:textId="77777777" w:rsidR="00B332D5" w:rsidRDefault="00B332D5" w:rsidP="00CD37E5">
            <w:r>
              <w:rPr>
                <w:color w:val="000000"/>
              </w:rPr>
              <w:t>Категория, цвет, сезон и стиль</w:t>
            </w:r>
          </w:p>
        </w:tc>
        <w:tc>
          <w:tcPr>
            <w:tcW w:w="5098" w:type="dxa"/>
          </w:tcPr>
          <w:p w14:paraId="53065B58" w14:textId="77777777" w:rsidR="00B332D5" w:rsidRDefault="00B332D5" w:rsidP="00CD37E5">
            <w:r>
              <w:rPr>
                <w:color w:val="000000"/>
              </w:rPr>
              <w:t>Выбираются пользователем из справочников системы</w:t>
            </w:r>
          </w:p>
        </w:tc>
      </w:tr>
      <w:tr w:rsidR="00B332D5" w14:paraId="75D90BF9" w14:textId="77777777" w:rsidTr="00CD37E5">
        <w:tc>
          <w:tcPr>
            <w:tcW w:w="5097" w:type="dxa"/>
          </w:tcPr>
          <w:p w14:paraId="160CBB6B" w14:textId="77777777" w:rsidR="00B332D5" w:rsidRDefault="00B332D5" w:rsidP="00CD37E5">
            <w:r>
              <w:rPr>
                <w:color w:val="000000"/>
              </w:rPr>
              <w:t>Данные об образах</w:t>
            </w:r>
          </w:p>
        </w:tc>
        <w:tc>
          <w:tcPr>
            <w:tcW w:w="5098" w:type="dxa"/>
          </w:tcPr>
          <w:p w14:paraId="017EBB03" w14:textId="77777777" w:rsidR="00B332D5" w:rsidRDefault="00B332D5" w:rsidP="00CD37E5">
            <w:r>
              <w:rPr>
                <w:color w:val="000000"/>
              </w:rPr>
              <w:t>Формируются пользователем при создании и редактировании образа</w:t>
            </w:r>
          </w:p>
        </w:tc>
      </w:tr>
      <w:tr w:rsidR="00B332D5" w14:paraId="2A598190" w14:textId="77777777" w:rsidTr="00CD37E5">
        <w:tc>
          <w:tcPr>
            <w:tcW w:w="5097" w:type="dxa"/>
          </w:tcPr>
          <w:p w14:paraId="22AD3DE8" w14:textId="77777777" w:rsidR="00B332D5" w:rsidRDefault="00B332D5" w:rsidP="00CD37E5">
            <w:r>
              <w:rPr>
                <w:color w:val="000000"/>
              </w:rPr>
              <w:t>История использования вещей</w:t>
            </w:r>
          </w:p>
        </w:tc>
        <w:tc>
          <w:tcPr>
            <w:tcW w:w="5098" w:type="dxa"/>
          </w:tcPr>
          <w:p w14:paraId="6B2CA241" w14:textId="77777777" w:rsidR="00B332D5" w:rsidRDefault="00B332D5" w:rsidP="00CD37E5">
            <w:r>
              <w:rPr>
                <w:color w:val="000000"/>
              </w:rPr>
              <w:t>Вводится пользователем или формируется системой при использовании функций гардероба</w:t>
            </w:r>
          </w:p>
        </w:tc>
      </w:tr>
      <w:tr w:rsidR="00B332D5" w14:paraId="1ECF423F" w14:textId="77777777" w:rsidTr="00CD37E5">
        <w:tc>
          <w:tcPr>
            <w:tcW w:w="5097" w:type="dxa"/>
          </w:tcPr>
          <w:p w14:paraId="46CC4528" w14:textId="77777777" w:rsidR="00B332D5" w:rsidRDefault="00B332D5" w:rsidP="00CD37E5">
            <w:r>
              <w:rPr>
                <w:color w:val="000000"/>
              </w:rPr>
              <w:t>Погодные данные</w:t>
            </w:r>
          </w:p>
        </w:tc>
        <w:tc>
          <w:tcPr>
            <w:tcW w:w="5098" w:type="dxa"/>
          </w:tcPr>
          <w:p w14:paraId="2585F330" w14:textId="77777777" w:rsidR="00B332D5" w:rsidRDefault="00B332D5" w:rsidP="00CD37E5">
            <w:r>
              <w:rPr>
                <w:color w:val="000000"/>
              </w:rPr>
              <w:t>Получаются от внешнего сервиса при необходимости</w:t>
            </w:r>
          </w:p>
        </w:tc>
      </w:tr>
      <w:tr w:rsidR="00B332D5" w14:paraId="4B3B4398" w14:textId="77777777" w:rsidTr="00CD37E5">
        <w:tc>
          <w:tcPr>
            <w:tcW w:w="5097" w:type="dxa"/>
          </w:tcPr>
          <w:p w14:paraId="102D1B25" w14:textId="77777777" w:rsidR="00B332D5" w:rsidRDefault="00B332D5" w:rsidP="00CD37E5">
            <w:r>
              <w:rPr>
                <w:color w:val="000000"/>
              </w:rPr>
              <w:t>Статистика гардероба</w:t>
            </w:r>
          </w:p>
        </w:tc>
        <w:tc>
          <w:tcPr>
            <w:tcW w:w="5098" w:type="dxa"/>
          </w:tcPr>
          <w:p w14:paraId="2D770D05" w14:textId="77777777" w:rsidR="00B332D5" w:rsidRDefault="00B332D5" w:rsidP="00CD37E5">
            <w:r>
              <w:rPr>
                <w:color w:val="000000"/>
              </w:rPr>
              <w:t>Формируется системой автоматически на основе данных пользователя</w:t>
            </w:r>
          </w:p>
        </w:tc>
      </w:tr>
      <w:tr w:rsidR="00B332D5" w14:paraId="10762021" w14:textId="77777777" w:rsidTr="00CD37E5">
        <w:tc>
          <w:tcPr>
            <w:tcW w:w="5097" w:type="dxa"/>
          </w:tcPr>
          <w:p w14:paraId="3B9D02B3" w14:textId="77777777" w:rsidR="00B332D5" w:rsidRDefault="00B332D5" w:rsidP="00CD37E5">
            <w:r>
              <w:rPr>
                <w:color w:val="000000"/>
              </w:rPr>
              <w:t>Рекомендации по сочетанию</w:t>
            </w:r>
          </w:p>
        </w:tc>
        <w:tc>
          <w:tcPr>
            <w:tcW w:w="5098" w:type="dxa"/>
          </w:tcPr>
          <w:p w14:paraId="117D56C3" w14:textId="77777777" w:rsidR="00B332D5" w:rsidRDefault="00B332D5" w:rsidP="00CD37E5">
            <w:r>
              <w:rPr>
                <w:color w:val="000000"/>
              </w:rPr>
              <w:t>Формируются системой на основе характеристик вещей и образов</w:t>
            </w:r>
          </w:p>
        </w:tc>
      </w:tr>
    </w:tbl>
    <w:p w14:paraId="53D123BB" w14:textId="77777777" w:rsidR="00AB403C" w:rsidRPr="001707C8" w:rsidRDefault="00AB403C" w:rsidP="00AB403C"/>
    <w:p w14:paraId="195498A6" w14:textId="77777777" w:rsidR="00224149" w:rsidRDefault="00224149" w:rsidP="00224149">
      <w:pPr>
        <w:pStyle w:val="1"/>
      </w:pPr>
      <w:r>
        <w:rPr>
          <w:color w:val="000000"/>
        </w:rPr>
        <w:lastRenderedPageBreak/>
        <w:t>Основные риски</w:t>
      </w:r>
    </w:p>
    <w:p w14:paraId="5D70D85E" w14:textId="77777777" w:rsidR="00AB403C" w:rsidRDefault="00AB403C" w:rsidP="00AB403C">
      <w:r>
        <w:rPr>
          <w:color w:val="000000"/>
        </w:rPr>
        <w:t>В таблице 3 представлены основные риски системы.</w:t>
      </w:r>
    </w:p>
    <w:p w14:paraId="4D29739A" w14:textId="77777777" w:rsidR="00AB403C" w:rsidRPr="003C2AA6" w:rsidRDefault="00AB403C" w:rsidP="00AB403C">
      <w:pPr>
        <w:pStyle w:val="vgutTableName"/>
      </w:pPr>
      <w:r>
        <w:rPr>
          <w:color w:val="000000"/>
        </w:rPr>
        <w:t>Таблица 3 – основные риски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B332D5" w14:paraId="442BC64B" w14:textId="77777777" w:rsidTr="00CD37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20228159" w14:textId="77777777" w:rsidR="00B332D5" w:rsidRDefault="00B332D5" w:rsidP="00CD37E5">
            <w:r>
              <w:t>Причина</w:t>
            </w:r>
          </w:p>
        </w:tc>
        <w:tc>
          <w:tcPr>
            <w:tcW w:w="5098" w:type="dxa"/>
          </w:tcPr>
          <w:p w14:paraId="66C8E5FB" w14:textId="77777777" w:rsidR="00B332D5" w:rsidRDefault="00B332D5" w:rsidP="00CD37E5">
            <w:r>
              <w:t>Последствие</w:t>
            </w:r>
          </w:p>
        </w:tc>
      </w:tr>
      <w:tr w:rsidR="00B332D5" w14:paraId="3FACC5A3" w14:textId="77777777" w:rsidTr="00CD37E5">
        <w:tc>
          <w:tcPr>
            <w:tcW w:w="5097" w:type="dxa"/>
          </w:tcPr>
          <w:p w14:paraId="5E630B9A" w14:textId="77777777" w:rsidR="00B332D5" w:rsidRDefault="00B332D5" w:rsidP="00CD37E5">
            <w:r>
              <w:t>Сбой сохранения или случайное удаление данных</w:t>
            </w:r>
          </w:p>
        </w:tc>
        <w:tc>
          <w:tcPr>
            <w:tcW w:w="5098" w:type="dxa"/>
          </w:tcPr>
          <w:p w14:paraId="18C1036A" w14:textId="77777777" w:rsidR="00B332D5" w:rsidRDefault="00B332D5" w:rsidP="00CD37E5">
            <w:r>
              <w:t>Потеря сведений о вещах и созданных образах</w:t>
            </w:r>
          </w:p>
        </w:tc>
      </w:tr>
      <w:tr w:rsidR="00B332D5" w14:paraId="1C788F3C" w14:textId="77777777" w:rsidTr="00CD37E5">
        <w:tc>
          <w:tcPr>
            <w:tcW w:w="5097" w:type="dxa"/>
          </w:tcPr>
          <w:p w14:paraId="6226C6AB" w14:textId="77777777" w:rsidR="00B332D5" w:rsidRDefault="00B332D5" w:rsidP="00CD37E5">
            <w:r>
              <w:t>Ошибка при загрузке или хранении фотографии</w:t>
            </w:r>
          </w:p>
        </w:tc>
        <w:tc>
          <w:tcPr>
            <w:tcW w:w="5098" w:type="dxa"/>
          </w:tcPr>
          <w:p w14:paraId="04A080C4" w14:textId="77777777" w:rsidR="00B332D5" w:rsidRDefault="00B332D5" w:rsidP="00CD37E5">
            <w:r>
              <w:t>Изображение вещи не отображается или теряется</w:t>
            </w:r>
          </w:p>
        </w:tc>
      </w:tr>
      <w:tr w:rsidR="00B332D5" w14:paraId="0CD39FAD" w14:textId="77777777" w:rsidTr="00CD37E5">
        <w:tc>
          <w:tcPr>
            <w:tcW w:w="5097" w:type="dxa"/>
          </w:tcPr>
          <w:p w14:paraId="581BB4D5" w14:textId="77777777" w:rsidR="00B332D5" w:rsidRDefault="00B332D5" w:rsidP="00CD37E5">
            <w:r>
              <w:t>Неверно заполнены характеристики вещи</w:t>
            </w:r>
          </w:p>
        </w:tc>
        <w:tc>
          <w:tcPr>
            <w:tcW w:w="5098" w:type="dxa"/>
          </w:tcPr>
          <w:p w14:paraId="39F52685" w14:textId="77777777" w:rsidR="00B332D5" w:rsidRDefault="00B332D5" w:rsidP="00CD37E5">
            <w:r>
              <w:t>Поиск, фильтрация и аналитика могут давать неточные результаты</w:t>
            </w:r>
          </w:p>
        </w:tc>
      </w:tr>
      <w:tr w:rsidR="00B332D5" w14:paraId="29723422" w14:textId="77777777" w:rsidTr="00CD37E5">
        <w:tc>
          <w:tcPr>
            <w:tcW w:w="5097" w:type="dxa"/>
          </w:tcPr>
          <w:p w14:paraId="2DA15DC8" w14:textId="77777777" w:rsidR="00B332D5" w:rsidRDefault="00B332D5" w:rsidP="00CD37E5">
            <w:r>
              <w:t>Недостаточно данных об использовании одежды</w:t>
            </w:r>
          </w:p>
        </w:tc>
        <w:tc>
          <w:tcPr>
            <w:tcW w:w="5098" w:type="dxa"/>
          </w:tcPr>
          <w:p w14:paraId="22978265" w14:textId="77777777" w:rsidR="00B332D5" w:rsidRDefault="00B332D5" w:rsidP="00CD37E5">
            <w:r>
              <w:t>Статистика не полностью отражает привычки пользователя</w:t>
            </w:r>
          </w:p>
        </w:tc>
      </w:tr>
      <w:tr w:rsidR="00B332D5" w14:paraId="489085C5" w14:textId="77777777" w:rsidTr="00CD37E5">
        <w:tc>
          <w:tcPr>
            <w:tcW w:w="5097" w:type="dxa"/>
          </w:tcPr>
          <w:p w14:paraId="1D46D538" w14:textId="77777777" w:rsidR="00B332D5" w:rsidRDefault="00B332D5" w:rsidP="00CD37E5">
            <w:r>
              <w:t>Ошибка алгоритма подбора сочетаний</w:t>
            </w:r>
          </w:p>
        </w:tc>
        <w:tc>
          <w:tcPr>
            <w:tcW w:w="5098" w:type="dxa"/>
          </w:tcPr>
          <w:p w14:paraId="416E8927" w14:textId="77777777" w:rsidR="00B332D5" w:rsidRDefault="00B332D5" w:rsidP="00CD37E5">
            <w:r>
              <w:t>Рекомендации могут оказаться неподходящими</w:t>
            </w:r>
          </w:p>
        </w:tc>
      </w:tr>
      <w:tr w:rsidR="00B332D5" w14:paraId="5658D6BC" w14:textId="77777777" w:rsidTr="00CD37E5">
        <w:tc>
          <w:tcPr>
            <w:tcW w:w="5097" w:type="dxa"/>
          </w:tcPr>
          <w:p w14:paraId="6B689FEB" w14:textId="77777777" w:rsidR="00B332D5" w:rsidRDefault="00B332D5" w:rsidP="00CD37E5">
            <w:r>
              <w:t>Недостаточная защита устройства или хранилища</w:t>
            </w:r>
          </w:p>
        </w:tc>
        <w:tc>
          <w:tcPr>
            <w:tcW w:w="5098" w:type="dxa"/>
          </w:tcPr>
          <w:p w14:paraId="27CBF3E8" w14:textId="77777777" w:rsidR="00B332D5" w:rsidRDefault="00B332D5" w:rsidP="00CD37E5">
            <w:r>
              <w:t>Посторонний доступ к фотографиям и данным гардероба</w:t>
            </w:r>
          </w:p>
        </w:tc>
      </w:tr>
    </w:tbl>
    <w:p w14:paraId="1754BE77" w14:textId="501C3C7C" w:rsidR="00AB403C" w:rsidRPr="00AB403C" w:rsidRDefault="00B332D5" w:rsidP="00AB403C">
      <w:r>
        <w:tab/>
      </w:r>
    </w:p>
    <w:p w14:paraId="291BA57C" w14:textId="77777777" w:rsidR="00224149" w:rsidRDefault="003C2AA6" w:rsidP="003C2AA6">
      <w:pPr>
        <w:pStyle w:val="1"/>
      </w:pPr>
      <w:r>
        <w:rPr>
          <w:color w:val="000000"/>
        </w:rPr>
        <w:lastRenderedPageBreak/>
        <w:t>Этические и правовые ограничения</w:t>
      </w:r>
    </w:p>
    <w:p w14:paraId="7D157E23" w14:textId="77777777" w:rsidR="00B332D5" w:rsidRDefault="00B332D5" w:rsidP="00B332D5">
      <w:r>
        <w:rPr>
          <w:color w:val="000000"/>
        </w:rPr>
        <w:t>Система работает с персональными данными пользователя, фотографиями одежды и историей использования гардероба. Эти данные могут содержать личную информацию и поэтому должны храниться и обрабатываться с учётом требований безопасности и конфиденциальности.</w:t>
      </w:r>
    </w:p>
    <w:p w14:paraId="3C94F149" w14:textId="77777777" w:rsidR="00B332D5" w:rsidRDefault="00B332D5" w:rsidP="00B332D5">
      <w:r>
        <w:rPr>
          <w:color w:val="000000"/>
        </w:rPr>
        <w:t>Основной потенциальный вред связан с утечкой фотографий и персональных данных, несанкционированным доступом к гардеробу или неправильной обработкой пользовательской информации. Некорректные рекомендации также могут снижать доверие пользователя к системе. При использовании внешних сервисов необходимо учитывать, какие данные передаются за пределы системы.</w:t>
      </w:r>
    </w:p>
    <w:p w14:paraId="38F95F01" w14:textId="77777777" w:rsidR="00B332D5" w:rsidRDefault="00B332D5" w:rsidP="00B332D5">
      <w:r>
        <w:rPr>
          <w:color w:val="000000"/>
        </w:rPr>
        <w:t>Основные ограничения системы:</w:t>
      </w:r>
    </w:p>
    <w:p w14:paraId="51BE68E7" w14:textId="77777777" w:rsidR="00B332D5" w:rsidRDefault="00B332D5" w:rsidP="00B332D5">
      <w:pPr>
        <w:pStyle w:val="a0"/>
        <w:numPr>
          <w:ilvl w:val="0"/>
          <w:numId w:val="15"/>
        </w:numPr>
        <w:ind w:left="0" w:firstLine="851"/>
      </w:pPr>
      <w:r>
        <w:rPr>
          <w:color w:val="000000"/>
        </w:rPr>
        <w:t>персональные данные пользователя должны обрабатываться только в объёме, необходимом для работы системы;</w:t>
      </w:r>
    </w:p>
    <w:p w14:paraId="10CB40F6" w14:textId="77777777" w:rsidR="00B332D5" w:rsidRDefault="00B332D5" w:rsidP="00B332D5">
      <w:pPr>
        <w:pStyle w:val="a0"/>
        <w:numPr>
          <w:ilvl w:val="0"/>
          <w:numId w:val="15"/>
        </w:numPr>
        <w:ind w:left="0" w:firstLine="851"/>
      </w:pPr>
      <w:r>
        <w:rPr>
          <w:color w:val="000000"/>
        </w:rPr>
        <w:t>доступ к гардеробу должен предоставляться только владельцу соответствующей учётной записи;</w:t>
      </w:r>
    </w:p>
    <w:p w14:paraId="6087C514" w14:textId="77777777" w:rsidR="00B332D5" w:rsidRDefault="00B332D5" w:rsidP="00B332D5">
      <w:pPr>
        <w:pStyle w:val="a0"/>
        <w:numPr>
          <w:ilvl w:val="0"/>
          <w:numId w:val="15"/>
        </w:numPr>
        <w:ind w:left="0" w:firstLine="851"/>
      </w:pPr>
      <w:r>
        <w:rPr>
          <w:color w:val="000000"/>
        </w:rPr>
        <w:t>фотографии и сведения о вещах должны быть защищены от несанкционированного доступа;</w:t>
      </w:r>
    </w:p>
    <w:p w14:paraId="53A07472" w14:textId="77777777" w:rsidR="00B332D5" w:rsidRDefault="00B332D5" w:rsidP="00B332D5">
      <w:pPr>
        <w:pStyle w:val="a0"/>
        <w:numPr>
          <w:ilvl w:val="0"/>
          <w:numId w:val="15"/>
        </w:numPr>
        <w:ind w:left="0" w:firstLine="851"/>
      </w:pPr>
      <w:r>
        <w:rPr>
          <w:color w:val="000000"/>
        </w:rPr>
        <w:t>пользователь должен иметь возможность изменять и удалять свои данные;</w:t>
      </w:r>
    </w:p>
    <w:p w14:paraId="4DA00DA2" w14:textId="77777777" w:rsidR="00B332D5" w:rsidRDefault="00B332D5" w:rsidP="00B332D5">
      <w:pPr>
        <w:pStyle w:val="a0"/>
        <w:numPr>
          <w:ilvl w:val="0"/>
          <w:numId w:val="15"/>
        </w:numPr>
        <w:ind w:left="0" w:firstLine="851"/>
      </w:pPr>
      <w:r>
        <w:rPr>
          <w:color w:val="000000"/>
        </w:rPr>
        <w:t>при использовании внешних сервисов необходимо информировать пользователя о передаче необходимых данных;</w:t>
      </w:r>
    </w:p>
    <w:p w14:paraId="1037DFFD" w14:textId="77777777" w:rsidR="00B332D5" w:rsidRDefault="00B332D5" w:rsidP="00B332D5">
      <w:pPr>
        <w:pStyle w:val="a0"/>
        <w:numPr>
          <w:ilvl w:val="0"/>
          <w:numId w:val="15"/>
        </w:numPr>
        <w:ind w:left="0" w:firstLine="851"/>
      </w:pPr>
      <w:r>
        <w:rPr>
          <w:color w:val="000000"/>
        </w:rPr>
        <w:t>система не должна использовать данные гардероба для целей, не связанных с заявленными функциями, без согласия пользователя;</w:t>
      </w:r>
    </w:p>
    <w:p w14:paraId="4A98A21C" w14:textId="77777777" w:rsidR="00B332D5" w:rsidRPr="00236F8D" w:rsidRDefault="00B332D5" w:rsidP="00B332D5">
      <w:pPr>
        <w:pStyle w:val="a0"/>
        <w:numPr>
          <w:ilvl w:val="0"/>
          <w:numId w:val="15"/>
        </w:numPr>
        <w:ind w:left="0" w:firstLine="851"/>
      </w:pPr>
      <w:r>
        <w:rPr>
          <w:color w:val="000000"/>
        </w:rPr>
        <w:t>рекомендации системы должны восприниматься как вспомогательная информация, а не как обязательные решения для пользователя.</w:t>
      </w:r>
    </w:p>
    <w:p w14:paraId="621EE2B3" w14:textId="77777777" w:rsidR="003C2AA6" w:rsidRDefault="003C2AA6">
      <w:pPr>
        <w:spacing w:before="0" w:after="200" w:line="276" w:lineRule="auto"/>
        <w:ind w:firstLine="0"/>
        <w:contextualSpacing w:val="0"/>
        <w:jc w:val="left"/>
      </w:pPr>
      <w:r>
        <w:rPr>
          <w:color w:val="000000"/>
        </w:rPr>
        <w:br w:type="page"/>
      </w:r>
    </w:p>
    <w:p w14:paraId="55EBDFE4" w14:textId="77777777" w:rsidR="003C2AA6" w:rsidRDefault="003C2AA6" w:rsidP="003C2AA6">
      <w:pPr>
        <w:pStyle w:val="1"/>
      </w:pPr>
      <w:r>
        <w:rPr>
          <w:color w:val="000000"/>
        </w:rPr>
        <w:lastRenderedPageBreak/>
        <w:t>Первичные требования</w:t>
      </w:r>
    </w:p>
    <w:p w14:paraId="54F91920" w14:textId="77777777" w:rsidR="00992618" w:rsidRDefault="00992618" w:rsidP="00992618">
      <w:r>
        <w:rPr>
          <w:color w:val="000000"/>
        </w:rPr>
        <w:t>Первичные требования к системе анализа и управления персональным гардеробом представлены в таблице 4.</w:t>
      </w:r>
    </w:p>
    <w:p w14:paraId="7345BEA8" w14:textId="77777777" w:rsidR="00992618" w:rsidRPr="00B84BEA" w:rsidRDefault="00992618" w:rsidP="00992618">
      <w:pPr>
        <w:ind w:firstLine="0"/>
      </w:pPr>
      <w:r>
        <w:rPr>
          <w:color w:val="000000"/>
        </w:rPr>
        <w:t>Таблица 4 – Первичные 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B332D5" w14:paraId="2FAC4C23" w14:textId="77777777" w:rsidTr="00CD37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4FFD1117" w14:textId="77777777" w:rsidR="00B332D5" w:rsidRPr="00B84BEA" w:rsidRDefault="00B332D5" w:rsidP="00CD37E5">
            <w:pPr>
              <w:pStyle w:val="vgutTableText"/>
              <w:rPr>
                <w:b/>
                <w:bCs/>
              </w:rPr>
            </w:pPr>
            <w:r w:rsidRPr="00B84BEA">
              <w:rPr>
                <w:b/>
                <w:bCs/>
                <w:color w:val="000000"/>
              </w:rPr>
              <w:t>Требования</w:t>
            </w:r>
          </w:p>
        </w:tc>
        <w:tc>
          <w:tcPr>
            <w:tcW w:w="5098" w:type="dxa"/>
          </w:tcPr>
          <w:p w14:paraId="3A858782" w14:textId="77777777" w:rsidR="00B332D5" w:rsidRPr="00B84BEA" w:rsidRDefault="00B332D5" w:rsidP="00CD37E5">
            <w:pPr>
              <w:pStyle w:val="vgutTableText"/>
              <w:rPr>
                <w:b/>
                <w:bCs/>
              </w:rPr>
            </w:pPr>
            <w:r w:rsidRPr="00B84BEA">
              <w:rPr>
                <w:b/>
                <w:bCs/>
                <w:color w:val="000000"/>
              </w:rPr>
              <w:t xml:space="preserve"> Критерий проверки</w:t>
            </w:r>
          </w:p>
        </w:tc>
      </w:tr>
      <w:tr w:rsidR="00B332D5" w14:paraId="7C500E11" w14:textId="77777777" w:rsidTr="00CD37E5">
        <w:tc>
          <w:tcPr>
            <w:tcW w:w="5097" w:type="dxa"/>
          </w:tcPr>
          <w:p w14:paraId="7FF1A03F" w14:textId="77777777" w:rsidR="00B332D5" w:rsidRDefault="00B332D5" w:rsidP="00CD37E5">
            <w:r>
              <w:rPr>
                <w:color w:val="000000"/>
              </w:rPr>
              <w:t>Система должна позволять пользователю добавлять вещи в персональный гардероб.</w:t>
            </w:r>
          </w:p>
        </w:tc>
        <w:tc>
          <w:tcPr>
            <w:tcW w:w="5098" w:type="dxa"/>
          </w:tcPr>
          <w:p w14:paraId="739D804D" w14:textId="77777777" w:rsidR="00B332D5" w:rsidRDefault="00B332D5" w:rsidP="00CD37E5">
            <w:r>
              <w:rPr>
                <w:color w:val="000000"/>
              </w:rPr>
              <w:t>После заполнения обязательных полей и выбора фотографии новая вещь отображается в гардеробе пользователя.</w:t>
            </w:r>
          </w:p>
        </w:tc>
      </w:tr>
      <w:tr w:rsidR="00B332D5" w14:paraId="64912AC8" w14:textId="77777777" w:rsidTr="00CD37E5">
        <w:tc>
          <w:tcPr>
            <w:tcW w:w="5097" w:type="dxa"/>
          </w:tcPr>
          <w:p w14:paraId="2638AB5F" w14:textId="77777777" w:rsidR="00B332D5" w:rsidRDefault="00B332D5" w:rsidP="00CD37E5">
            <w:r>
              <w:rPr>
                <w:color w:val="000000"/>
              </w:rPr>
              <w:t>Система должна позволять редактировать и удалять вещи.</w:t>
            </w:r>
          </w:p>
        </w:tc>
        <w:tc>
          <w:tcPr>
            <w:tcW w:w="5098" w:type="dxa"/>
          </w:tcPr>
          <w:p w14:paraId="67132577" w14:textId="77777777" w:rsidR="00B332D5" w:rsidRDefault="00B332D5" w:rsidP="00CD37E5">
            <w:r>
              <w:rPr>
                <w:color w:val="000000"/>
              </w:rPr>
              <w:t>После изменения данные карточки обновляются, а удалённая вещь исчезает из списка гардероба.</w:t>
            </w:r>
          </w:p>
        </w:tc>
      </w:tr>
      <w:tr w:rsidR="00B332D5" w14:paraId="4C87B8F2" w14:textId="77777777" w:rsidTr="00CD37E5">
        <w:tc>
          <w:tcPr>
            <w:tcW w:w="5097" w:type="dxa"/>
          </w:tcPr>
          <w:p w14:paraId="302331B8" w14:textId="77777777" w:rsidR="00B332D5" w:rsidRDefault="00B332D5" w:rsidP="00CD37E5">
            <w:r>
              <w:rPr>
                <w:color w:val="000000"/>
              </w:rPr>
              <w:t>Система должна предоставлять поиск и фильтрацию вещей.</w:t>
            </w:r>
          </w:p>
        </w:tc>
        <w:tc>
          <w:tcPr>
            <w:tcW w:w="5098" w:type="dxa"/>
          </w:tcPr>
          <w:p w14:paraId="51372B5F" w14:textId="77777777" w:rsidR="00B332D5" w:rsidRDefault="00B332D5" w:rsidP="00CD37E5">
            <w:r>
              <w:rPr>
                <w:color w:val="000000"/>
              </w:rPr>
              <w:t>Пользователь может найти вещь по названию и отфильтровать гардероб минимум по категории, цвету и сезону.</w:t>
            </w:r>
          </w:p>
        </w:tc>
      </w:tr>
      <w:tr w:rsidR="00B332D5" w14:paraId="29FF2018" w14:textId="77777777" w:rsidTr="00CD37E5">
        <w:tc>
          <w:tcPr>
            <w:tcW w:w="5097" w:type="dxa"/>
          </w:tcPr>
          <w:p w14:paraId="0DCF092A" w14:textId="77777777" w:rsidR="00B332D5" w:rsidRDefault="00B332D5" w:rsidP="00CD37E5">
            <w:r>
              <w:rPr>
                <w:color w:val="000000"/>
              </w:rPr>
              <w:t>Система должна позволять создавать образы из вещей гардероба.</w:t>
            </w:r>
          </w:p>
        </w:tc>
        <w:tc>
          <w:tcPr>
            <w:tcW w:w="5098" w:type="dxa"/>
          </w:tcPr>
          <w:p w14:paraId="5A9F3D4A" w14:textId="77777777" w:rsidR="00B332D5" w:rsidRDefault="00B332D5" w:rsidP="00CD37E5">
            <w:r>
              <w:rPr>
                <w:color w:val="000000"/>
              </w:rPr>
              <w:t>Пользователь выбирает несколько вещей и сохраняет их как отдельный образ.</w:t>
            </w:r>
          </w:p>
        </w:tc>
      </w:tr>
      <w:tr w:rsidR="00B332D5" w14:paraId="6C12E572" w14:textId="77777777" w:rsidTr="00CD37E5">
        <w:tc>
          <w:tcPr>
            <w:tcW w:w="5097" w:type="dxa"/>
          </w:tcPr>
          <w:p w14:paraId="3B7EF4E3" w14:textId="77777777" w:rsidR="00B332D5" w:rsidRDefault="00B332D5" w:rsidP="00CD37E5">
            <w:r>
              <w:rPr>
                <w:color w:val="000000"/>
              </w:rPr>
              <w:t>Система должна предоставлять анализ персонального гардероба.</w:t>
            </w:r>
          </w:p>
        </w:tc>
        <w:tc>
          <w:tcPr>
            <w:tcW w:w="5098" w:type="dxa"/>
          </w:tcPr>
          <w:p w14:paraId="10857CD6" w14:textId="77777777" w:rsidR="00B332D5" w:rsidRDefault="00B332D5" w:rsidP="00CD37E5">
            <w:r>
              <w:rPr>
                <w:color w:val="000000"/>
              </w:rPr>
              <w:t>В системе отображается статистика по количеству вещей, категориям и использованию одежды.</w:t>
            </w:r>
          </w:p>
        </w:tc>
      </w:tr>
      <w:tr w:rsidR="00B332D5" w14:paraId="31A3A871" w14:textId="77777777" w:rsidTr="00CD37E5">
        <w:tc>
          <w:tcPr>
            <w:tcW w:w="5097" w:type="dxa"/>
          </w:tcPr>
          <w:p w14:paraId="2BF94019" w14:textId="77777777" w:rsidR="00B332D5" w:rsidRDefault="00B332D5" w:rsidP="00CD37E5">
            <w:r>
              <w:rPr>
                <w:color w:val="000000"/>
              </w:rPr>
              <w:t>Система должна формировать рекомендации по сочетанию вещей.</w:t>
            </w:r>
          </w:p>
        </w:tc>
        <w:tc>
          <w:tcPr>
            <w:tcW w:w="5098" w:type="dxa"/>
          </w:tcPr>
          <w:p w14:paraId="141CD853" w14:textId="77777777" w:rsidR="00B332D5" w:rsidRDefault="00B332D5" w:rsidP="00CD37E5">
            <w:r>
              <w:rPr>
                <w:color w:val="000000"/>
              </w:rPr>
              <w:t>При выборе вещи система предлагает подходящие предметы из гардероба пользователя с учётом их характеристик.</w:t>
            </w:r>
          </w:p>
        </w:tc>
      </w:tr>
      <w:tr w:rsidR="00B332D5" w14:paraId="25A1A06B" w14:textId="77777777" w:rsidTr="00CD37E5">
        <w:tc>
          <w:tcPr>
            <w:tcW w:w="5097" w:type="dxa"/>
          </w:tcPr>
          <w:p w14:paraId="6E81CB0B" w14:textId="77777777" w:rsidR="00B332D5" w:rsidRDefault="00B332D5" w:rsidP="00CD37E5">
            <w:r>
              <w:rPr>
                <w:color w:val="000000"/>
              </w:rPr>
              <w:t>Система должна обеспечивать защиту персональных данных.</w:t>
            </w:r>
          </w:p>
        </w:tc>
        <w:tc>
          <w:tcPr>
            <w:tcW w:w="5098" w:type="dxa"/>
          </w:tcPr>
          <w:p w14:paraId="04575697" w14:textId="77777777" w:rsidR="00B332D5" w:rsidRDefault="00B332D5" w:rsidP="00CD37E5">
            <w:r>
              <w:rPr>
                <w:color w:val="000000"/>
              </w:rPr>
              <w:t>Пользователь получает доступ только к своему гардеробу, а данные не должны быть доступны другим пользователям без разрешения.</w:t>
            </w:r>
          </w:p>
        </w:tc>
      </w:tr>
    </w:tbl>
    <w:p w14:paraId="1BA69150" w14:textId="77777777" w:rsidR="00B84BEA" w:rsidRPr="00B84BEA" w:rsidRDefault="00B84BEA" w:rsidP="00B84BEA"/>
    <w:p w14:paraId="60217C55" w14:textId="77777777" w:rsidR="00DC3ACD" w:rsidRPr="00DC3ACD" w:rsidRDefault="00DC3ACD" w:rsidP="00992618">
      <w:pPr>
        <w:ind w:firstLine="0"/>
      </w:pPr>
    </w:p>
    <w:sectPr w:rsidR="00DC3ACD" w:rsidRPr="00DC3ACD" w:rsidSect="00CD462B">
      <w:headerReference w:type="default" r:id="rId11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4E258" w14:textId="77777777" w:rsidR="00BC397F" w:rsidRDefault="00BC397F">
      <w:pPr>
        <w:spacing w:before="0" w:line="240" w:lineRule="auto"/>
      </w:pPr>
      <w:r>
        <w:separator/>
      </w:r>
    </w:p>
  </w:endnote>
  <w:endnote w:type="continuationSeparator" w:id="0">
    <w:p w14:paraId="77672974" w14:textId="77777777" w:rsidR="00BC397F" w:rsidRDefault="00BC397F">
      <w:pPr>
        <w:spacing w:before="0" w:line="240" w:lineRule="auto"/>
      </w:pPr>
      <w:r>
        <w:continuationSeparator/>
      </w:r>
    </w:p>
  </w:endnote>
  <w:endnote w:type="continuationNotice" w:id="1">
    <w:p w14:paraId="78E541D9" w14:textId="77777777" w:rsidR="00BC397F" w:rsidRDefault="00BC397F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F6E42" w14:textId="77777777" w:rsidR="00BC397F" w:rsidRDefault="00BC397F" w:rsidP="00990EAC">
      <w:pPr>
        <w:spacing w:before="0" w:line="240" w:lineRule="auto"/>
      </w:pPr>
      <w:r>
        <w:separator/>
      </w:r>
    </w:p>
  </w:footnote>
  <w:footnote w:type="continuationSeparator" w:id="0">
    <w:p w14:paraId="6A2C17CE" w14:textId="77777777" w:rsidR="00BC397F" w:rsidRDefault="00BC397F" w:rsidP="00990EAC">
      <w:pPr>
        <w:spacing w:before="0" w:line="240" w:lineRule="auto"/>
      </w:pPr>
      <w:r>
        <w:continuationSeparator/>
      </w:r>
    </w:p>
  </w:footnote>
  <w:footnote w:type="continuationNotice" w:id="1">
    <w:p w14:paraId="0AA0FDA2" w14:textId="77777777" w:rsidR="00BC397F" w:rsidRDefault="00BC397F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2B30B" w14:textId="77777777"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AE12F4">
      <w:rPr>
        <w:rStyle w:val="af1"/>
        <w:noProof/>
      </w:rPr>
      <w:t>10</w:t>
    </w:r>
    <w:r w:rsidRPr="00C17A21">
      <w:rPr>
        <w:rStyle w:val="af1"/>
      </w:rPr>
      <w:fldChar w:fldCharType="end"/>
    </w:r>
  </w:p>
  <w:p w14:paraId="232BAE5D" w14:textId="77777777"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A95387E"/>
    <w:multiLevelType w:val="hybridMultilevel"/>
    <w:tmpl w:val="07A0C182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EA05599"/>
    <w:multiLevelType w:val="hybridMultilevel"/>
    <w:tmpl w:val="11D8064E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9C10856"/>
    <w:multiLevelType w:val="hybridMultilevel"/>
    <w:tmpl w:val="901AAC9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7" w15:restartNumberingAfterBreak="0">
    <w:nsid w:val="2B2312AD"/>
    <w:multiLevelType w:val="hybridMultilevel"/>
    <w:tmpl w:val="6DAA862A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9" w15:restartNumberingAfterBreak="0">
    <w:nsid w:val="325115F9"/>
    <w:multiLevelType w:val="hybridMultilevel"/>
    <w:tmpl w:val="2AC2DAD6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CEE2BA7"/>
    <w:multiLevelType w:val="hybridMultilevel"/>
    <w:tmpl w:val="A454C796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464D3CFD"/>
    <w:multiLevelType w:val="hybridMultilevel"/>
    <w:tmpl w:val="D084D6B2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5D461246"/>
    <w:multiLevelType w:val="hybridMultilevel"/>
    <w:tmpl w:val="6B64784A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181F56"/>
    <w:multiLevelType w:val="hybridMultilevel"/>
    <w:tmpl w:val="B448AB36"/>
    <w:lvl w:ilvl="0" w:tplc="210E9184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72586741"/>
    <w:multiLevelType w:val="hybridMultilevel"/>
    <w:tmpl w:val="3C7018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987F84"/>
    <w:multiLevelType w:val="hybridMultilevel"/>
    <w:tmpl w:val="59EAE0D2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794A5201"/>
    <w:multiLevelType w:val="hybridMultilevel"/>
    <w:tmpl w:val="9FF88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554097">
    <w:abstractNumId w:val="6"/>
  </w:num>
  <w:num w:numId="2" w16cid:durableId="1173911472">
    <w:abstractNumId w:val="0"/>
  </w:num>
  <w:num w:numId="3" w16cid:durableId="681249635">
    <w:abstractNumId w:val="8"/>
  </w:num>
  <w:num w:numId="4" w16cid:durableId="1184589744">
    <w:abstractNumId w:val="3"/>
  </w:num>
  <w:num w:numId="5" w16cid:durableId="1413232910">
    <w:abstractNumId w:val="4"/>
  </w:num>
  <w:num w:numId="6" w16cid:durableId="1070081538">
    <w:abstractNumId w:val="10"/>
  </w:num>
  <w:num w:numId="7" w16cid:durableId="1227835913">
    <w:abstractNumId w:val="1"/>
  </w:num>
  <w:num w:numId="8" w16cid:durableId="1772968229">
    <w:abstractNumId w:val="7"/>
  </w:num>
  <w:num w:numId="9" w16cid:durableId="858156570">
    <w:abstractNumId w:val="2"/>
  </w:num>
  <w:num w:numId="10" w16cid:durableId="1657298455">
    <w:abstractNumId w:val="11"/>
  </w:num>
  <w:num w:numId="11" w16cid:durableId="1504780558">
    <w:abstractNumId w:val="15"/>
  </w:num>
  <w:num w:numId="12" w16cid:durableId="1806774039">
    <w:abstractNumId w:val="16"/>
  </w:num>
  <w:num w:numId="13" w16cid:durableId="881406063">
    <w:abstractNumId w:val="14"/>
  </w:num>
  <w:num w:numId="14" w16cid:durableId="127670192">
    <w:abstractNumId w:val="12"/>
  </w:num>
  <w:num w:numId="15" w16cid:durableId="886186127">
    <w:abstractNumId w:val="9"/>
  </w:num>
  <w:num w:numId="16" w16cid:durableId="177930698">
    <w:abstractNumId w:val="5"/>
  </w:num>
  <w:num w:numId="17" w16cid:durableId="200127323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0DFC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57C8"/>
    <w:rsid w:val="00121249"/>
    <w:rsid w:val="001223A9"/>
    <w:rsid w:val="001238DC"/>
    <w:rsid w:val="001275E2"/>
    <w:rsid w:val="00127A5A"/>
    <w:rsid w:val="0013162A"/>
    <w:rsid w:val="0013287A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07C8"/>
    <w:rsid w:val="001725AD"/>
    <w:rsid w:val="0017277F"/>
    <w:rsid w:val="00172DBA"/>
    <w:rsid w:val="001732A9"/>
    <w:rsid w:val="00177E96"/>
    <w:rsid w:val="00186EFA"/>
    <w:rsid w:val="0019044F"/>
    <w:rsid w:val="001A0A70"/>
    <w:rsid w:val="001A12C2"/>
    <w:rsid w:val="001A50A1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4403"/>
    <w:rsid w:val="00234BD7"/>
    <w:rsid w:val="0023625C"/>
    <w:rsid w:val="00236F8D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15DD"/>
    <w:rsid w:val="002F5C8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7CD"/>
    <w:rsid w:val="00477484"/>
    <w:rsid w:val="0048416D"/>
    <w:rsid w:val="004A0E13"/>
    <w:rsid w:val="004A1529"/>
    <w:rsid w:val="004A2469"/>
    <w:rsid w:val="004A34C3"/>
    <w:rsid w:val="004A633B"/>
    <w:rsid w:val="004A7A41"/>
    <w:rsid w:val="004B0C8E"/>
    <w:rsid w:val="004B0F88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4ECA"/>
    <w:rsid w:val="005E38E8"/>
    <w:rsid w:val="005E4CAF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025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B19D8"/>
    <w:rsid w:val="006C0211"/>
    <w:rsid w:val="006C3F1C"/>
    <w:rsid w:val="006D257F"/>
    <w:rsid w:val="006D316F"/>
    <w:rsid w:val="006D422E"/>
    <w:rsid w:val="006D46A3"/>
    <w:rsid w:val="006D5711"/>
    <w:rsid w:val="006D7E86"/>
    <w:rsid w:val="006E1E91"/>
    <w:rsid w:val="006E4EA7"/>
    <w:rsid w:val="006E62EB"/>
    <w:rsid w:val="006E782A"/>
    <w:rsid w:val="006E7B7F"/>
    <w:rsid w:val="006F512D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36785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2618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7A"/>
    <w:rsid w:val="009F458B"/>
    <w:rsid w:val="009F59D7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03C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12F4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2D5"/>
    <w:rsid w:val="00B3354F"/>
    <w:rsid w:val="00B34984"/>
    <w:rsid w:val="00B35D3D"/>
    <w:rsid w:val="00B36C5A"/>
    <w:rsid w:val="00B37E6B"/>
    <w:rsid w:val="00B426FB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41FD"/>
    <w:rsid w:val="00BB45F2"/>
    <w:rsid w:val="00BB7AEE"/>
    <w:rsid w:val="00BC17B4"/>
    <w:rsid w:val="00BC283C"/>
    <w:rsid w:val="00BC397F"/>
    <w:rsid w:val="00BC76B6"/>
    <w:rsid w:val="00BD2B75"/>
    <w:rsid w:val="00BD442E"/>
    <w:rsid w:val="00BD4BC3"/>
    <w:rsid w:val="00BD5B61"/>
    <w:rsid w:val="00BD738C"/>
    <w:rsid w:val="00BE39B8"/>
    <w:rsid w:val="00BE61C7"/>
    <w:rsid w:val="00BE71F5"/>
    <w:rsid w:val="00BE71FF"/>
    <w:rsid w:val="00BF0033"/>
    <w:rsid w:val="00BF44A4"/>
    <w:rsid w:val="00BF4BE3"/>
    <w:rsid w:val="00BF689C"/>
    <w:rsid w:val="00BF7BFF"/>
    <w:rsid w:val="00C0273B"/>
    <w:rsid w:val="00C035AA"/>
    <w:rsid w:val="00C105A1"/>
    <w:rsid w:val="00C10B2D"/>
    <w:rsid w:val="00C11E33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47FBD"/>
    <w:rsid w:val="00C52A0D"/>
    <w:rsid w:val="00C54F79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402"/>
    <w:rsid w:val="00CA462A"/>
    <w:rsid w:val="00CA46E3"/>
    <w:rsid w:val="00CB0DC3"/>
    <w:rsid w:val="00CB1422"/>
    <w:rsid w:val="00CB211A"/>
    <w:rsid w:val="00CB3F90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0FB5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D0C5A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E02E0B"/>
    <w:rsid w:val="00E0593E"/>
    <w:rsid w:val="00E14A47"/>
    <w:rsid w:val="00E208B0"/>
    <w:rsid w:val="00E22132"/>
    <w:rsid w:val="00E22E51"/>
    <w:rsid w:val="00E24D98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66EA"/>
    <w:rsid w:val="00E66B48"/>
    <w:rsid w:val="00E74087"/>
    <w:rsid w:val="00E75FC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5BB5"/>
    <w:rsid w:val="00F113BF"/>
    <w:rsid w:val="00F120D7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2DD5"/>
    <w:rsid w:val="00FA3223"/>
    <w:rsid w:val="00FA4341"/>
    <w:rsid w:val="00FA6956"/>
    <w:rsid w:val="00FB0572"/>
    <w:rsid w:val="00FB05EA"/>
    <w:rsid w:val="00FC00AB"/>
    <w:rsid w:val="00FC09CB"/>
    <w:rsid w:val="00FC6FAD"/>
    <w:rsid w:val="00FD0C4A"/>
    <w:rsid w:val="00FD2680"/>
    <w:rsid w:val="00FD73B1"/>
    <w:rsid w:val="00FE0953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3BBCDC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9E2FE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customStyle="1" w:styleId="13">
    <w:name w:val="Неразрешенное упоминание1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B29DF3-690B-46A9-8485-AC6A10124B1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491</TotalTime>
  <Pages>9</Pages>
  <Words>1202</Words>
  <Characters>6855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POIUY,THEHAPPY</cp:lastModifiedBy>
  <cp:revision>23</cp:revision>
  <cp:lastPrinted>2025-04-03T08:40:00Z</cp:lastPrinted>
  <dcterms:created xsi:type="dcterms:W3CDTF">2025-09-10T15:45:00Z</dcterms:created>
  <dcterms:modified xsi:type="dcterms:W3CDTF">2026-09-19T05:57:00Z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